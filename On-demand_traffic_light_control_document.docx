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FC22EE" w:rsidP="00D70D02">
      <w:r>
        <w:rPr>
          <w:noProof/>
        </w:rPr>
        <w:drawing>
          <wp:anchor distT="0" distB="0" distL="114300" distR="114300" simplePos="0" relativeHeight="251654656" behindDoc="1" locked="0" layoutInCell="1" allowOverlap="1" wp14:anchorId="12B31F89" wp14:editId="7CCD90C0">
            <wp:simplePos x="0" y="0"/>
            <wp:positionH relativeFrom="page">
              <wp:posOffset>-15903</wp:posOffset>
            </wp:positionH>
            <wp:positionV relativeFrom="margin">
              <wp:posOffset>-1532006</wp:posOffset>
            </wp:positionV>
            <wp:extent cx="7775575" cy="1166368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575" cy="1166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409"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1F225A27" wp14:editId="03E959F8">
                <wp:simplePos x="0" y="0"/>
                <wp:positionH relativeFrom="column">
                  <wp:posOffset>-223164</wp:posOffset>
                </wp:positionH>
                <wp:positionV relativeFrom="margin">
                  <wp:align>center</wp:align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98AC6E" id="Rectangle 3" o:spid="_x0000_s1026" alt="white rectangle for text on cover" style="position:absolute;margin-left:-17.55pt;margin-top:0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" fillcolor="white [3212]" stroked="f" strokeweight="2pt">
                <w10:wrap anchory="margin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9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47540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A1AE34F" wp14:editId="448F02D3">
                      <wp:extent cx="3803802" cy="163860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03802" cy="16386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75409" w:rsidRPr="00475409" w:rsidRDefault="00475409" w:rsidP="00475409">
                                  <w:pPr>
                                    <w:pStyle w:val="Title"/>
                                    <w:rPr>
                                      <w:sz w:val="70"/>
                                      <w:szCs w:val="70"/>
                                    </w:rPr>
                                  </w:pPr>
                                  <w:r w:rsidRPr="00475409">
                                    <w:rPr>
                                      <w:sz w:val="70"/>
                                      <w:szCs w:val="70"/>
                                    </w:rPr>
                                    <w:t>On-demand Traffic L</w:t>
                                  </w:r>
                                  <w:r>
                                    <w:rPr>
                                      <w:sz w:val="70"/>
                                      <w:szCs w:val="70"/>
                                    </w:rPr>
                                    <w:t>ight</w:t>
                                  </w:r>
                                  <w:r w:rsidRPr="00475409">
                                    <w:rPr>
                                      <w:sz w:val="70"/>
                                      <w:szCs w:val="70"/>
                                    </w:rPr>
                                    <w:t xml:space="preserve"> Control System</w:t>
                                  </w:r>
                                </w:p>
                                <w:p w:rsidR="00475409" w:rsidRPr="00D86945" w:rsidRDefault="00475409" w:rsidP="00475409">
                                  <w:pPr>
                                    <w:pStyle w:val="Title"/>
                                    <w:spacing w:after="0"/>
                                  </w:pPr>
                                  <w:r w:rsidRPr="00D86945"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A1AE34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99.5pt;height:12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" filled="f" stroked="f" strokeweight=".5pt">
                      <v:textbox>
                        <w:txbxContent>
                          <w:p w:rsidR="00475409" w:rsidRPr="00475409" w:rsidRDefault="00475409" w:rsidP="00475409">
                            <w:pPr>
                              <w:pStyle w:val="Title"/>
                              <w:rPr>
                                <w:sz w:val="70"/>
                                <w:szCs w:val="70"/>
                              </w:rPr>
                            </w:pPr>
                            <w:r w:rsidRPr="00475409">
                              <w:rPr>
                                <w:sz w:val="70"/>
                                <w:szCs w:val="70"/>
                              </w:rPr>
                              <w:t>On-demand Traffic L</w:t>
                            </w:r>
                            <w:r>
                              <w:rPr>
                                <w:sz w:val="70"/>
                                <w:szCs w:val="70"/>
                              </w:rPr>
                              <w:t>ight</w:t>
                            </w:r>
                            <w:r w:rsidRPr="00475409">
                              <w:rPr>
                                <w:sz w:val="70"/>
                                <w:szCs w:val="70"/>
                              </w:rPr>
                              <w:t xml:space="preserve"> Contr</w:t>
                            </w:r>
                            <w:r w:rsidRPr="00475409">
                              <w:rPr>
                                <w:sz w:val="70"/>
                                <w:szCs w:val="70"/>
                              </w:rPr>
                              <w:t>o</w:t>
                            </w:r>
                            <w:r w:rsidRPr="00475409">
                              <w:rPr>
                                <w:sz w:val="70"/>
                                <w:szCs w:val="70"/>
                              </w:rPr>
                              <w:t>l</w:t>
                            </w:r>
                            <w:r w:rsidRPr="00475409">
                              <w:rPr>
                                <w:sz w:val="70"/>
                                <w:szCs w:val="70"/>
                              </w:rPr>
                              <w:t xml:space="preserve"> System</w:t>
                            </w:r>
                          </w:p>
                          <w:p w:rsidR="00475409" w:rsidRPr="00D86945" w:rsidRDefault="00475409" w:rsidP="00475409">
                            <w:pPr>
                              <w:pStyle w:val="Title"/>
                              <w:spacing w:after="0"/>
                            </w:pPr>
                            <w:r w:rsidRPr="00D86945">
                              <w:t>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5677A4C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84FFAF65E1FD46EEADA04FB36AC7E125"/>
              </w:placeholder>
              <w15:appearance w15:val="hidden"/>
            </w:sdtPr>
            <w:sdtEndPr/>
            <w:sdtContent>
              <w:p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0A07D6">
                  <w:rPr>
                    <w:rStyle w:val="SubtitleChar"/>
                    <w:b w:val="0"/>
                    <w:noProof/>
                  </w:rPr>
                  <w:t>September 14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E7A706C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B00D296C10B244DB9C9A460289BD2533"/>
              </w:placeholder>
              <w15:appearance w15:val="hidden"/>
            </w:sdtPr>
            <w:sdtEndPr/>
            <w:sdtContent>
              <w:p w:rsidR="00D077E9" w:rsidRDefault="00475409" w:rsidP="00475409">
                <w:r w:rsidRPr="00CA0C3E">
                  <w:rPr>
                    <w:color w:val="auto"/>
                  </w:rPr>
                  <w:t>e</w:t>
                </w:r>
                <w:r w:rsidR="00FC22EE">
                  <w:rPr>
                    <w:color w:val="auto"/>
                  </w:rPr>
                  <w:t>g</w:t>
                </w:r>
                <w:r w:rsidRPr="00CA0C3E">
                  <w:rPr>
                    <w:color w:val="auto"/>
                  </w:rPr>
                  <w:t xml:space="preserve">FWD </w:t>
                </w:r>
                <w:r>
                  <w:t xml:space="preserve">Embedded Systems </w:t>
                </w:r>
                <w:r w:rsidRPr="00475409">
                  <w:rPr>
                    <w:b w:val="0"/>
                    <w:bCs/>
                  </w:rPr>
                  <w:t>professional</w:t>
                </w:r>
                <w:r>
                  <w:t xml:space="preserve"> </w:t>
                </w:r>
                <w:r w:rsidRPr="00475409">
                  <w:rPr>
                    <w:b w:val="0"/>
                    <w:bCs/>
                  </w:rPr>
                  <w:t>track</w:t>
                </w:r>
              </w:p>
            </w:sdtContent>
          </w:sdt>
          <w:p w:rsidR="00D077E9" w:rsidRDefault="00D077E9" w:rsidP="00CA0C3E">
            <w:r w:rsidRPr="00F730FB">
              <w:rPr>
                <w:color w:val="0F0D29" w:themeColor="text1"/>
                <w:u w:val="single"/>
              </w:rPr>
              <w:t>Authored by</w:t>
            </w:r>
            <w:r w:rsidRPr="00B231E5">
              <w:t>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0D0AD7524304459A9AF0B7102568323B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CA0C3E">
                  <w:t>Adel Mostafa Kamel Helal</w:t>
                </w:r>
              </w:sdtContent>
            </w:sdt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FC22EE" w:rsidP="009F7BA2">
      <w:pPr>
        <w:tabs>
          <w:tab w:val="right" w:pos="3751"/>
        </w:tabs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69641541" wp14:editId="3F90553A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760970" cy="2831465"/>
                <wp:effectExtent l="0" t="0" r="0" b="6985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283146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B9398" id="Rectangle 2" o:spid="_x0000_s1026" alt="colored rectangle" style="position:absolute;margin-left:0;margin-top:0;width:611.1pt;height:222.95pt;z-index:-251657216;visibility:visible;mso-wrap-style:square;mso-height-percent:0;mso-wrap-distance-left:9pt;mso-wrap-distance-top:0;mso-wrap-distance-right:9pt;mso-wrap-distance-bottom:0;mso-position-horizontal:left;mso-position-horizontal-relative:page;mso-position-vertical:bottom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" fillcolor="#34aba2 [3206]" stroked="f">
                <w10:wrap anchorx="page" anchory="page"/>
              </v:rect>
            </w:pict>
          </mc:Fallback>
        </mc:AlternateContent>
      </w: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9F7BA2" w:rsidP="00C8712E">
      <w:pPr>
        <w:tabs>
          <w:tab w:val="right" w:pos="3751"/>
        </w:tabs>
        <w:spacing w:after="200"/>
      </w:pPr>
      <w:r>
        <w:tab/>
      </w:r>
    </w:p>
    <w:p w:rsidR="00C8712E" w:rsidRDefault="00C8712E" w:rsidP="00C8712E">
      <w:pPr>
        <w:tabs>
          <w:tab w:val="right" w:pos="3751"/>
        </w:tabs>
        <w:spacing w:after="200"/>
      </w:pPr>
    </w:p>
    <w:p w:rsidR="00E50F4D" w:rsidRDefault="00E50F4D" w:rsidP="000D1F87">
      <w:pPr>
        <w:pStyle w:val="Heading1"/>
        <w:numPr>
          <w:ilvl w:val="0"/>
          <w:numId w:val="1"/>
        </w:numPr>
      </w:pPr>
      <w:r>
        <w:lastRenderedPageBreak/>
        <w:t>System description</w:t>
      </w:r>
    </w:p>
    <w:p w:rsidR="00FC22EE" w:rsidRPr="00F730FB" w:rsidRDefault="00FC22EE" w:rsidP="00C84C8F">
      <w:pPr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>Traffic lights are signaling devices positioned at road inter</w:t>
      </w:r>
      <w:r w:rsidR="00C84C8F">
        <w:rPr>
          <w:b w:val="0"/>
          <w:bCs/>
          <w:color w:val="0F0D29" w:themeColor="text1"/>
        </w:rPr>
        <w:t xml:space="preserve">sections and pedestrian crossings </w:t>
      </w:r>
      <w:r w:rsidRPr="00F730FB">
        <w:rPr>
          <w:b w:val="0"/>
          <w:bCs/>
          <w:color w:val="0F0D29" w:themeColor="text1"/>
        </w:rPr>
        <w:t>to control the flow of traffic.</w:t>
      </w:r>
    </w:p>
    <w:p w:rsidR="00C8712E" w:rsidRPr="00F730FB" w:rsidRDefault="00C8712E" w:rsidP="00C8712E">
      <w:pPr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>Traffic lights consists of three signals transmitting meaningful information</w:t>
      </w:r>
      <w:r w:rsidR="00FC22EE" w:rsidRPr="00F730FB">
        <w:rPr>
          <w:b w:val="0"/>
          <w:bCs/>
          <w:color w:val="0F0D29" w:themeColor="text1"/>
        </w:rPr>
        <w:t xml:space="preserve"> through colors</w:t>
      </w:r>
      <w:r w:rsidRPr="00F730FB">
        <w:rPr>
          <w:b w:val="0"/>
          <w:bCs/>
          <w:color w:val="0F0D29" w:themeColor="text1"/>
        </w:rPr>
        <w:t xml:space="preserve"> to the cars’ drivers and the </w:t>
      </w:r>
      <w:r w:rsidR="00906B6A" w:rsidRPr="00F730FB">
        <w:rPr>
          <w:b w:val="0"/>
          <w:bCs/>
          <w:color w:val="0F0D29" w:themeColor="text1"/>
        </w:rPr>
        <w:t>pedestrians.</w:t>
      </w:r>
    </w:p>
    <w:p w:rsidR="00FC22EE" w:rsidRPr="00F730FB" w:rsidRDefault="00906B6A" w:rsidP="00C84C8F">
      <w:pPr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 xml:space="preserve">The traffic light colors are red, yellow, </w:t>
      </w:r>
      <w:r w:rsidR="00FC22EE" w:rsidRPr="00F730FB">
        <w:rPr>
          <w:b w:val="0"/>
          <w:bCs/>
          <w:color w:val="0F0D29" w:themeColor="text1"/>
        </w:rPr>
        <w:t>and green arranged</w:t>
      </w:r>
      <w:r w:rsidRPr="00F730FB">
        <w:rPr>
          <w:b w:val="0"/>
          <w:bCs/>
          <w:color w:val="0F0D29" w:themeColor="text1"/>
        </w:rPr>
        <w:t xml:space="preserve"> </w:t>
      </w:r>
      <w:r w:rsidR="00C84C8F">
        <w:rPr>
          <w:b w:val="0"/>
          <w:bCs/>
          <w:color w:val="0F0D29" w:themeColor="text1"/>
        </w:rPr>
        <w:t>vertically</w:t>
      </w:r>
      <w:r w:rsidRPr="00F730FB">
        <w:rPr>
          <w:b w:val="0"/>
          <w:bCs/>
          <w:color w:val="0F0D29" w:themeColor="text1"/>
        </w:rPr>
        <w:t>.</w:t>
      </w:r>
    </w:p>
    <w:p w:rsidR="00C8712E" w:rsidRPr="00F730FB" w:rsidRDefault="000D1F87" w:rsidP="00CF1B04">
      <w:pPr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>Crosswalk button</w:t>
      </w:r>
      <w:r w:rsidR="002A55FC" w:rsidRPr="00F730FB">
        <w:rPr>
          <w:b w:val="0"/>
          <w:bCs/>
          <w:color w:val="0F0D29" w:themeColor="text1"/>
        </w:rPr>
        <w:t xml:space="preserve"> let</w:t>
      </w:r>
      <w:r w:rsidR="00C84C8F">
        <w:rPr>
          <w:b w:val="0"/>
          <w:bCs/>
          <w:color w:val="0F0D29" w:themeColor="text1"/>
        </w:rPr>
        <w:t>s</w:t>
      </w:r>
      <w:r w:rsidR="002A55FC" w:rsidRPr="00F730FB">
        <w:rPr>
          <w:b w:val="0"/>
          <w:bCs/>
          <w:color w:val="0F0D29" w:themeColor="text1"/>
        </w:rPr>
        <w:t xml:space="preserve"> the signal </w:t>
      </w:r>
      <w:r w:rsidR="00C84C8F">
        <w:rPr>
          <w:b w:val="0"/>
          <w:bCs/>
          <w:color w:val="0F0D29" w:themeColor="text1"/>
        </w:rPr>
        <w:t>controller</w:t>
      </w:r>
      <w:r w:rsidR="00CF1B04">
        <w:rPr>
          <w:b w:val="0"/>
          <w:bCs/>
          <w:color w:val="0F0D29" w:themeColor="text1"/>
        </w:rPr>
        <w:t xml:space="preserve"> know that someone wants </w:t>
      </w:r>
      <w:r w:rsidR="002A55FC" w:rsidRPr="00F730FB">
        <w:rPr>
          <w:b w:val="0"/>
          <w:bCs/>
          <w:color w:val="0F0D29" w:themeColor="text1"/>
        </w:rPr>
        <w:t>to cross the street, so the light</w:t>
      </w:r>
      <w:r w:rsidR="00C84C8F">
        <w:rPr>
          <w:b w:val="0"/>
          <w:bCs/>
          <w:color w:val="0F0D29" w:themeColor="text1"/>
        </w:rPr>
        <w:t xml:space="preserve"> signals</w:t>
      </w:r>
      <w:r w:rsidR="002A55FC" w:rsidRPr="00F730FB">
        <w:rPr>
          <w:b w:val="0"/>
          <w:bCs/>
          <w:color w:val="0F0D29" w:themeColor="text1"/>
        </w:rPr>
        <w:t xml:space="preserve"> adjusts, giving the pedestrian enough time to get across.</w:t>
      </w:r>
    </w:p>
    <w:p w:rsidR="00C8712E" w:rsidRDefault="00C8712E" w:rsidP="000D1F87">
      <w:pPr>
        <w:pStyle w:val="Heading1"/>
        <w:numPr>
          <w:ilvl w:val="0"/>
          <w:numId w:val="1"/>
        </w:numPr>
      </w:pPr>
      <w:r>
        <w:t>System Design</w:t>
      </w:r>
    </w:p>
    <w:p w:rsidR="000D1F87" w:rsidRDefault="000D1F87" w:rsidP="00D66C6F">
      <w:pPr>
        <w:pStyle w:val="Heading2"/>
      </w:pPr>
      <w:r>
        <w:t xml:space="preserve">Software </w:t>
      </w:r>
      <w:r w:rsidR="001D46A2">
        <w:t>D</w:t>
      </w:r>
      <w:r>
        <w:t>esign</w:t>
      </w:r>
    </w:p>
    <w:p w:rsidR="008C3081" w:rsidRPr="008C3081" w:rsidRDefault="008C3081" w:rsidP="000A2430">
      <w:pPr>
        <w:rPr>
          <w:b w:val="0"/>
          <w:bCs/>
        </w:rPr>
      </w:pPr>
      <w:r w:rsidRPr="008C3081">
        <w:rPr>
          <w:b w:val="0"/>
          <w:bCs/>
        </w:rPr>
        <w:t>Project’</w:t>
      </w:r>
      <w:r>
        <w:rPr>
          <w:b w:val="0"/>
          <w:bCs/>
        </w:rPr>
        <w:t xml:space="preserve">s folder structure is layered architecture with </w:t>
      </w:r>
      <w:r w:rsidR="000A2430">
        <w:rPr>
          <w:b w:val="0"/>
          <w:bCs/>
        </w:rPr>
        <w:t>four</w:t>
      </w:r>
      <w:r>
        <w:rPr>
          <w:b w:val="0"/>
          <w:bCs/>
        </w:rPr>
        <w:t xml:space="preserve"> layers:</w:t>
      </w:r>
    </w:p>
    <w:p w:rsidR="0061251C" w:rsidRDefault="00F730FB" w:rsidP="00A16561">
      <w:pPr>
        <w:pStyle w:val="ListParagraph"/>
        <w:numPr>
          <w:ilvl w:val="0"/>
          <w:numId w:val="8"/>
        </w:numPr>
      </w:pPr>
      <w:r w:rsidRPr="007E204F"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posOffset>4531995</wp:posOffset>
            </wp:positionH>
            <wp:positionV relativeFrom="paragraph">
              <wp:posOffset>10795</wp:posOffset>
            </wp:positionV>
            <wp:extent cx="1774825" cy="4258945"/>
            <wp:effectExtent l="0" t="0" r="0" b="8255"/>
            <wp:wrapThrough wrapText="bothSides">
              <wp:wrapPolygon edited="0">
                <wp:start x="0" y="0"/>
                <wp:lineTo x="0" y="21545"/>
                <wp:lineTo x="21330" y="21545"/>
                <wp:lineTo x="2133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55" t="13952"/>
                    <a:stretch/>
                  </pic:blipFill>
                  <pic:spPr bwMode="auto">
                    <a:xfrm>
                      <a:off x="0" y="0"/>
                      <a:ext cx="1774825" cy="425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51C">
        <w:t>Application layer</w:t>
      </w:r>
      <w:r w:rsidR="00D66C6F">
        <w:t>:</w:t>
      </w:r>
    </w:p>
    <w:p w:rsidR="00A16561" w:rsidRPr="00F730FB" w:rsidRDefault="00423170" w:rsidP="00A16561">
      <w:pPr>
        <w:ind w:left="1080"/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>H</w:t>
      </w:r>
      <w:r w:rsidR="00A16561" w:rsidRPr="00F730FB">
        <w:rPr>
          <w:b w:val="0"/>
          <w:bCs/>
          <w:color w:val="0F0D29" w:themeColor="text1"/>
        </w:rPr>
        <w:t>as</w:t>
      </w:r>
      <w:r w:rsidRPr="00F730FB">
        <w:rPr>
          <w:b w:val="0"/>
          <w:bCs/>
          <w:color w:val="0F0D29" w:themeColor="text1"/>
        </w:rPr>
        <w:t xml:space="preserve"> the </w:t>
      </w:r>
      <w:r w:rsidR="00A16561" w:rsidRPr="00F730FB">
        <w:rPr>
          <w:b w:val="0"/>
          <w:bCs/>
          <w:color w:val="0F0D29" w:themeColor="text1"/>
        </w:rPr>
        <w:t>application</w:t>
      </w:r>
      <w:r w:rsidRPr="00F730FB">
        <w:rPr>
          <w:b w:val="0"/>
          <w:bCs/>
          <w:color w:val="0F0D29" w:themeColor="text1"/>
        </w:rPr>
        <w:t xml:space="preserve"> c</w:t>
      </w:r>
      <w:r w:rsidR="00A16561" w:rsidRPr="00F730FB">
        <w:rPr>
          <w:b w:val="0"/>
          <w:bCs/>
          <w:color w:val="0F0D29" w:themeColor="text1"/>
        </w:rPr>
        <w:t xml:space="preserve">ode which resides in top. </w:t>
      </w:r>
    </w:p>
    <w:p w:rsidR="0061251C" w:rsidRPr="00A16561" w:rsidRDefault="0061251C" w:rsidP="00A16561">
      <w:pPr>
        <w:pStyle w:val="ListParagraph"/>
        <w:numPr>
          <w:ilvl w:val="0"/>
          <w:numId w:val="8"/>
        </w:numPr>
        <w:rPr>
          <w:b w:val="0"/>
          <w:bCs/>
        </w:rPr>
      </w:pPr>
      <w:r>
        <w:t>Electrical Unit Abstraction Layer(ECUAL) layer:</w:t>
      </w:r>
    </w:p>
    <w:p w:rsidR="00423170" w:rsidRPr="00F730FB" w:rsidRDefault="00423170" w:rsidP="00A16561">
      <w:pPr>
        <w:ind w:left="1080"/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 xml:space="preserve">Contains the </w:t>
      </w:r>
      <w:r w:rsidRPr="00F730FB">
        <w:rPr>
          <w:color w:val="0F0D29" w:themeColor="text1"/>
        </w:rPr>
        <w:t>LED</w:t>
      </w:r>
      <w:r w:rsidRPr="00F730FB">
        <w:rPr>
          <w:b w:val="0"/>
          <w:bCs/>
          <w:color w:val="0F0D29" w:themeColor="text1"/>
        </w:rPr>
        <w:t xml:space="preserve"> driver</w:t>
      </w:r>
      <w:r w:rsidR="00F730FB" w:rsidRPr="00F730FB">
        <w:rPr>
          <w:b w:val="0"/>
          <w:bCs/>
          <w:color w:val="0F0D29" w:themeColor="text1"/>
        </w:rPr>
        <w:t>.</w:t>
      </w:r>
    </w:p>
    <w:p w:rsidR="0061251C" w:rsidRDefault="0061251C" w:rsidP="00A16561">
      <w:pPr>
        <w:pStyle w:val="ListParagraph"/>
        <w:numPr>
          <w:ilvl w:val="0"/>
          <w:numId w:val="8"/>
        </w:numPr>
      </w:pPr>
      <w:r>
        <w:t>Micro Controller Abstraction Layer(MCAL) layer</w:t>
      </w:r>
      <w:r w:rsidR="00D66C6F">
        <w:t>:</w:t>
      </w:r>
    </w:p>
    <w:p w:rsidR="00423170" w:rsidRPr="00F730FB" w:rsidRDefault="00423170" w:rsidP="00A16561">
      <w:pPr>
        <w:ind w:left="1080"/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 xml:space="preserve">Contains the </w:t>
      </w:r>
      <w:r w:rsidRPr="00F730FB">
        <w:rPr>
          <w:color w:val="0F0D29" w:themeColor="text1"/>
        </w:rPr>
        <w:t>DIO</w:t>
      </w:r>
      <w:r w:rsidRPr="00F730FB">
        <w:rPr>
          <w:b w:val="0"/>
          <w:bCs/>
          <w:color w:val="0F0D29" w:themeColor="text1"/>
        </w:rPr>
        <w:t xml:space="preserve">, </w:t>
      </w:r>
      <w:r w:rsidRPr="00F730FB">
        <w:rPr>
          <w:color w:val="0F0D29" w:themeColor="text1"/>
        </w:rPr>
        <w:t>timer</w:t>
      </w:r>
      <w:r w:rsidR="00F730FB" w:rsidRPr="00F730FB">
        <w:rPr>
          <w:color w:val="0F0D29" w:themeColor="text1"/>
        </w:rPr>
        <w:t>0</w:t>
      </w:r>
      <w:r w:rsidRPr="00F730FB">
        <w:rPr>
          <w:b w:val="0"/>
          <w:bCs/>
          <w:color w:val="0F0D29" w:themeColor="text1"/>
        </w:rPr>
        <w:t xml:space="preserve"> and </w:t>
      </w:r>
      <w:r w:rsidRPr="00F730FB">
        <w:rPr>
          <w:color w:val="0F0D29" w:themeColor="text1"/>
        </w:rPr>
        <w:t>interrupt</w:t>
      </w:r>
      <w:r w:rsidRPr="00F730FB">
        <w:rPr>
          <w:b w:val="0"/>
          <w:bCs/>
          <w:color w:val="0F0D29" w:themeColor="text1"/>
        </w:rPr>
        <w:t xml:space="preserve"> drivers</w:t>
      </w:r>
      <w:r w:rsidR="00F730FB" w:rsidRPr="00F730FB">
        <w:rPr>
          <w:b w:val="0"/>
          <w:bCs/>
          <w:color w:val="0F0D29" w:themeColor="text1"/>
        </w:rPr>
        <w:t>.</w:t>
      </w:r>
    </w:p>
    <w:p w:rsidR="00D66C6F" w:rsidRDefault="0061251C" w:rsidP="00A16561">
      <w:pPr>
        <w:pStyle w:val="ListParagraph"/>
        <w:numPr>
          <w:ilvl w:val="0"/>
          <w:numId w:val="8"/>
        </w:numPr>
      </w:pPr>
      <w:r>
        <w:t>Utilities layer</w:t>
      </w:r>
      <w:r w:rsidR="00E6442B">
        <w:t xml:space="preserve">: </w:t>
      </w:r>
    </w:p>
    <w:p w:rsidR="00A16561" w:rsidRDefault="00D66C6F" w:rsidP="00A16561">
      <w:pPr>
        <w:ind w:left="1080"/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>Contains</w:t>
      </w:r>
      <w:r w:rsidR="00E6442B" w:rsidRPr="00F730FB">
        <w:rPr>
          <w:b w:val="0"/>
          <w:bCs/>
          <w:color w:val="0F0D29" w:themeColor="text1"/>
        </w:rPr>
        <w:t xml:space="preserve"> helper header files to be </w:t>
      </w:r>
      <w:r w:rsidR="00A16561" w:rsidRPr="00F730FB">
        <w:rPr>
          <w:b w:val="0"/>
          <w:bCs/>
          <w:color w:val="0F0D29" w:themeColor="text1"/>
        </w:rPr>
        <w:t>support</w:t>
      </w:r>
      <w:r w:rsidR="00E6442B" w:rsidRPr="00F730FB">
        <w:rPr>
          <w:b w:val="0"/>
          <w:bCs/>
          <w:color w:val="0F0D29" w:themeColor="text1"/>
        </w:rPr>
        <w:t xml:space="preserve"> the </w:t>
      </w:r>
      <w:r w:rsidR="00423170" w:rsidRPr="00F730FB">
        <w:rPr>
          <w:b w:val="0"/>
          <w:bCs/>
          <w:color w:val="0F0D29" w:themeColor="text1"/>
        </w:rPr>
        <w:t>other</w:t>
      </w:r>
      <w:r w:rsidR="00E6442B" w:rsidRPr="00F730FB">
        <w:rPr>
          <w:b w:val="0"/>
          <w:bCs/>
          <w:color w:val="0F0D29" w:themeColor="text1"/>
        </w:rPr>
        <w:t xml:space="preserve"> drivers</w:t>
      </w:r>
      <w:r w:rsidR="00423170" w:rsidRPr="00F730FB">
        <w:rPr>
          <w:b w:val="0"/>
          <w:bCs/>
          <w:color w:val="0F0D29" w:themeColor="text1"/>
        </w:rPr>
        <w:t>.</w:t>
      </w:r>
      <w:r w:rsidR="00A16561" w:rsidRPr="00F730FB">
        <w:rPr>
          <w:b w:val="0"/>
          <w:bCs/>
          <w:color w:val="0F0D29" w:themeColor="text1"/>
        </w:rPr>
        <w:t xml:space="preserve"> And it has </w:t>
      </w:r>
      <w:r w:rsidR="00A16561" w:rsidRPr="00F730FB">
        <w:rPr>
          <w:color w:val="0F0D29" w:themeColor="text1"/>
        </w:rPr>
        <w:t>types.h</w:t>
      </w:r>
      <w:r w:rsidR="00A16561" w:rsidRPr="00F730FB">
        <w:rPr>
          <w:b w:val="0"/>
          <w:bCs/>
          <w:color w:val="0F0D29" w:themeColor="text1"/>
        </w:rPr>
        <w:t xml:space="preserve">, </w:t>
      </w:r>
      <w:r w:rsidR="00A16561" w:rsidRPr="00F730FB">
        <w:rPr>
          <w:color w:val="0F0D29" w:themeColor="text1"/>
        </w:rPr>
        <w:t>registers.h</w:t>
      </w:r>
      <w:r w:rsidR="00A16561" w:rsidRPr="00F730FB">
        <w:rPr>
          <w:b w:val="0"/>
          <w:bCs/>
          <w:color w:val="0F0D29" w:themeColor="text1"/>
        </w:rPr>
        <w:t xml:space="preserve"> and </w:t>
      </w:r>
      <w:r w:rsidR="00A16561" w:rsidRPr="00F730FB">
        <w:rPr>
          <w:color w:val="0F0D29" w:themeColor="text1"/>
        </w:rPr>
        <w:t>bit_manipulation.h</w:t>
      </w:r>
      <w:r w:rsidR="00A16561" w:rsidRPr="00F730FB">
        <w:rPr>
          <w:b w:val="0"/>
          <w:bCs/>
          <w:color w:val="0F0D29" w:themeColor="text1"/>
        </w:rPr>
        <w:t xml:space="preserve"> header files</w:t>
      </w:r>
      <w:r w:rsidR="00F730FB" w:rsidRPr="00F730FB">
        <w:rPr>
          <w:b w:val="0"/>
          <w:bCs/>
          <w:color w:val="0F0D29" w:themeColor="text1"/>
        </w:rPr>
        <w:t>.</w:t>
      </w:r>
    </w:p>
    <w:p w:rsidR="001D46A2" w:rsidRPr="00F730FB" w:rsidRDefault="001D46A2" w:rsidP="00A16561">
      <w:pPr>
        <w:ind w:left="1080"/>
        <w:rPr>
          <w:b w:val="0"/>
          <w:bCs/>
          <w:color w:val="0F0D29" w:themeColor="text1"/>
        </w:rPr>
      </w:pPr>
    </w:p>
    <w:p w:rsidR="008C3081" w:rsidRPr="001D46A2" w:rsidRDefault="00F730FB" w:rsidP="001D46A2">
      <w:pPr>
        <w:rPr>
          <w:b w:val="0"/>
          <w:bCs/>
          <w:color w:val="0F0D29" w:themeColor="text1"/>
        </w:rPr>
      </w:pPr>
      <w:r w:rsidRPr="001D46A2">
        <w:rPr>
          <w:b w:val="0"/>
          <w:bCs/>
          <w:color w:val="0F0D29" w:themeColor="text1"/>
        </w:rPr>
        <w:t xml:space="preserve">Each driver contains the used </w:t>
      </w:r>
      <w:r w:rsidRPr="001D46A2">
        <w:rPr>
          <w:color w:val="0F0D29" w:themeColor="text1"/>
        </w:rPr>
        <w:t>APIs</w:t>
      </w:r>
      <w:r w:rsidRPr="001D46A2">
        <w:rPr>
          <w:b w:val="0"/>
          <w:bCs/>
          <w:color w:val="0F0D29" w:themeColor="text1"/>
        </w:rPr>
        <w:t xml:space="preserve"> and </w:t>
      </w:r>
      <w:r w:rsidR="001D46A2" w:rsidRPr="001D46A2">
        <w:rPr>
          <w:color w:val="0F0D29" w:themeColor="text1"/>
        </w:rPr>
        <w:t>data types</w:t>
      </w:r>
      <w:r w:rsidR="001D46A2" w:rsidRPr="001D46A2">
        <w:rPr>
          <w:b w:val="0"/>
          <w:bCs/>
          <w:color w:val="0F0D29" w:themeColor="text1"/>
        </w:rPr>
        <w:t xml:space="preserve"> </w:t>
      </w:r>
      <w:r w:rsidRPr="001D46A2">
        <w:rPr>
          <w:b w:val="0"/>
          <w:bCs/>
          <w:color w:val="0F0D29" w:themeColor="text1"/>
        </w:rPr>
        <w:t xml:space="preserve">declared in the </w:t>
      </w:r>
      <w:r w:rsidR="001D46A2" w:rsidRPr="001D46A2">
        <w:rPr>
          <w:b w:val="0"/>
          <w:bCs/>
          <w:color w:val="0F0D29" w:themeColor="text1"/>
        </w:rPr>
        <w:t xml:space="preserve">driver </w:t>
      </w:r>
      <w:r w:rsidR="001D46A2">
        <w:rPr>
          <w:b w:val="0"/>
          <w:bCs/>
          <w:color w:val="0F0D29" w:themeColor="text1"/>
        </w:rPr>
        <w:t xml:space="preserve">header file, defined and used </w:t>
      </w:r>
      <w:r w:rsidR="001D46A2" w:rsidRPr="001D46A2">
        <w:rPr>
          <w:b w:val="0"/>
          <w:bCs/>
          <w:color w:val="0F0D29" w:themeColor="text1"/>
        </w:rPr>
        <w:t>in</w:t>
      </w:r>
      <w:r w:rsidRPr="001D46A2">
        <w:rPr>
          <w:b w:val="0"/>
          <w:bCs/>
          <w:color w:val="0F0D29" w:themeColor="text1"/>
        </w:rPr>
        <w:t xml:space="preserve"> the source file.</w:t>
      </w:r>
    </w:p>
    <w:p w:rsidR="00F730FB" w:rsidRDefault="00F730FB" w:rsidP="008C3081"/>
    <w:p w:rsidR="00F730FB" w:rsidRDefault="00F730FB" w:rsidP="008C3081"/>
    <w:p w:rsidR="00F730FB" w:rsidRDefault="00F730FB" w:rsidP="008C3081"/>
    <w:p w:rsidR="00F730FB" w:rsidRDefault="00F730FB" w:rsidP="008C3081"/>
    <w:p w:rsidR="00F730FB" w:rsidRDefault="00F730FB" w:rsidP="008C3081"/>
    <w:p w:rsidR="008C3081" w:rsidRDefault="008C3081" w:rsidP="008C3081"/>
    <w:p w:rsidR="000D1F87" w:rsidRDefault="000D1F87" w:rsidP="001D46A2">
      <w:pPr>
        <w:pStyle w:val="Heading2"/>
      </w:pPr>
      <w:r>
        <w:lastRenderedPageBreak/>
        <w:t xml:space="preserve">Hardware </w:t>
      </w:r>
      <w:r w:rsidR="001D46A2">
        <w:t>D</w:t>
      </w:r>
      <w:r>
        <w:t>esign</w:t>
      </w:r>
    </w:p>
    <w:p w:rsidR="00780714" w:rsidRPr="00C84C8F" w:rsidRDefault="001D46A2" w:rsidP="00A41C82">
      <w:pPr>
        <w:pStyle w:val="ListParagraph"/>
        <w:numPr>
          <w:ilvl w:val="0"/>
          <w:numId w:val="11"/>
        </w:numPr>
        <w:rPr>
          <w:color w:val="0F0D29" w:themeColor="text1"/>
        </w:rPr>
      </w:pPr>
      <w:r w:rsidRPr="008A1221">
        <w:rPr>
          <w:b w:val="0"/>
          <w:bCs/>
          <w:color w:val="0F0D29" w:themeColor="text1"/>
        </w:rPr>
        <w:t>Atmega32 microcontroller is used with three LED</w:t>
      </w:r>
      <w:r w:rsidR="00780714" w:rsidRPr="008A1221">
        <w:rPr>
          <w:b w:val="0"/>
          <w:bCs/>
          <w:color w:val="0F0D29" w:themeColor="text1"/>
        </w:rPr>
        <w:t xml:space="preserve">s for cars </w:t>
      </w:r>
      <w:r w:rsidR="00E97EF4">
        <w:rPr>
          <w:b w:val="0"/>
          <w:bCs/>
          <w:color w:val="0F0D29" w:themeColor="text1"/>
        </w:rPr>
        <w:t xml:space="preserve">signals </w:t>
      </w:r>
      <w:r w:rsidR="00780714" w:rsidRPr="008A1221">
        <w:rPr>
          <w:b w:val="0"/>
          <w:bCs/>
          <w:color w:val="0F0D29" w:themeColor="text1"/>
        </w:rPr>
        <w:t xml:space="preserve">connected on </w:t>
      </w:r>
      <w:r w:rsidR="00780714" w:rsidRPr="008A1221">
        <w:rPr>
          <w:color w:val="0F0D29" w:themeColor="text1"/>
        </w:rPr>
        <w:t>Port A</w:t>
      </w:r>
      <w:r w:rsidR="000A2430">
        <w:rPr>
          <w:color w:val="0F0D29" w:themeColor="text1"/>
        </w:rPr>
        <w:t xml:space="preserve"> </w:t>
      </w:r>
      <w:r w:rsidR="008A1221" w:rsidRPr="000A2430">
        <w:rPr>
          <w:b w:val="0"/>
          <w:bCs/>
          <w:color w:val="0F0D29" w:themeColor="text1"/>
        </w:rPr>
        <w:t>(</w:t>
      </w:r>
      <w:r w:rsidR="00780714" w:rsidRPr="000A2430">
        <w:rPr>
          <w:b w:val="0"/>
          <w:bCs/>
          <w:color w:val="0F0D29" w:themeColor="text1"/>
        </w:rPr>
        <w:t xml:space="preserve">Green to </w:t>
      </w:r>
      <w:r w:rsidR="008A1221" w:rsidRPr="000A2430">
        <w:rPr>
          <w:color w:val="0F0D29" w:themeColor="text1"/>
        </w:rPr>
        <w:t>P</w:t>
      </w:r>
      <w:r w:rsidR="00780714" w:rsidRPr="000A2430">
        <w:rPr>
          <w:color w:val="0F0D29" w:themeColor="text1"/>
        </w:rPr>
        <w:t>in 0</w:t>
      </w:r>
      <w:r w:rsidR="008A1221" w:rsidRPr="000A2430">
        <w:rPr>
          <w:b w:val="0"/>
          <w:bCs/>
          <w:color w:val="0F0D29" w:themeColor="text1"/>
        </w:rPr>
        <w:t xml:space="preserve">, </w:t>
      </w:r>
      <w:r w:rsidR="00780714" w:rsidRPr="000A2430">
        <w:rPr>
          <w:b w:val="0"/>
          <w:bCs/>
          <w:color w:val="0F0D29" w:themeColor="text1"/>
        </w:rPr>
        <w:t xml:space="preserve">Yellow to </w:t>
      </w:r>
      <w:r w:rsidR="008A1221" w:rsidRPr="000A2430">
        <w:rPr>
          <w:color w:val="0F0D29" w:themeColor="text1"/>
        </w:rPr>
        <w:t>P</w:t>
      </w:r>
      <w:r w:rsidR="00780714" w:rsidRPr="000A2430">
        <w:rPr>
          <w:color w:val="0F0D29" w:themeColor="text1"/>
        </w:rPr>
        <w:t>in 1</w:t>
      </w:r>
      <w:r w:rsidR="00A41C82">
        <w:rPr>
          <w:color w:val="0F0D29" w:themeColor="text1"/>
        </w:rPr>
        <w:t xml:space="preserve"> </w:t>
      </w:r>
      <w:r w:rsidR="00A41C82">
        <w:rPr>
          <w:b w:val="0"/>
          <w:bCs/>
          <w:color w:val="0F0D29" w:themeColor="text1"/>
        </w:rPr>
        <w:t>and</w:t>
      </w:r>
      <w:r w:rsidR="008A1221" w:rsidRPr="000A2430">
        <w:rPr>
          <w:b w:val="0"/>
          <w:bCs/>
          <w:color w:val="0F0D29" w:themeColor="text1"/>
        </w:rPr>
        <w:t xml:space="preserve"> </w:t>
      </w:r>
      <w:r w:rsidR="00780714" w:rsidRPr="000A2430">
        <w:rPr>
          <w:b w:val="0"/>
          <w:bCs/>
          <w:color w:val="0F0D29" w:themeColor="text1"/>
        </w:rPr>
        <w:t xml:space="preserve">Red to </w:t>
      </w:r>
      <w:r w:rsidR="008A1221" w:rsidRPr="000A2430">
        <w:rPr>
          <w:color w:val="0F0D29" w:themeColor="text1"/>
        </w:rPr>
        <w:t>P</w:t>
      </w:r>
      <w:r w:rsidR="00780714" w:rsidRPr="000A2430">
        <w:rPr>
          <w:color w:val="0F0D29" w:themeColor="text1"/>
        </w:rPr>
        <w:t>in</w:t>
      </w:r>
      <w:r w:rsidR="00780714" w:rsidRPr="000A2430">
        <w:rPr>
          <w:b w:val="0"/>
          <w:bCs/>
          <w:color w:val="0F0D29" w:themeColor="text1"/>
        </w:rPr>
        <w:t xml:space="preserve"> </w:t>
      </w:r>
      <w:r w:rsidR="00780714" w:rsidRPr="000A2430">
        <w:rPr>
          <w:color w:val="0F0D29" w:themeColor="text1"/>
        </w:rPr>
        <w:t>2</w:t>
      </w:r>
      <w:r w:rsidR="008A1221" w:rsidRPr="000A2430">
        <w:rPr>
          <w:b w:val="0"/>
          <w:bCs/>
          <w:color w:val="0F0D29" w:themeColor="text1"/>
        </w:rPr>
        <w:t>),</w:t>
      </w:r>
      <w:r w:rsidR="00780714" w:rsidRPr="000A2430">
        <w:rPr>
          <w:b w:val="0"/>
          <w:bCs/>
          <w:color w:val="0F0D29" w:themeColor="text1"/>
        </w:rPr>
        <w:t xml:space="preserve"> three</w:t>
      </w:r>
      <w:r w:rsidR="008A1221" w:rsidRPr="000A2430">
        <w:rPr>
          <w:b w:val="0"/>
          <w:bCs/>
          <w:color w:val="0F0D29" w:themeColor="text1"/>
        </w:rPr>
        <w:t xml:space="preserve"> other</w:t>
      </w:r>
      <w:r w:rsidR="00780714" w:rsidRPr="000A2430">
        <w:rPr>
          <w:b w:val="0"/>
          <w:bCs/>
          <w:color w:val="0F0D29" w:themeColor="text1"/>
        </w:rPr>
        <w:t xml:space="preserve"> LEDs for pedestrian </w:t>
      </w:r>
      <w:r w:rsidR="00E97EF4">
        <w:rPr>
          <w:b w:val="0"/>
          <w:bCs/>
          <w:color w:val="0F0D29" w:themeColor="text1"/>
        </w:rPr>
        <w:t xml:space="preserve">signals </w:t>
      </w:r>
      <w:r w:rsidR="00780714" w:rsidRPr="000A2430">
        <w:rPr>
          <w:b w:val="0"/>
          <w:bCs/>
          <w:color w:val="0F0D29" w:themeColor="text1"/>
        </w:rPr>
        <w:t xml:space="preserve">connected on </w:t>
      </w:r>
      <w:r w:rsidR="00780714" w:rsidRPr="000A2430">
        <w:rPr>
          <w:color w:val="0F0D29" w:themeColor="text1"/>
        </w:rPr>
        <w:t xml:space="preserve">Port B </w:t>
      </w:r>
      <w:r w:rsidR="008A1221" w:rsidRPr="000A2430">
        <w:rPr>
          <w:b w:val="0"/>
          <w:bCs/>
          <w:color w:val="0F0D29" w:themeColor="text1"/>
        </w:rPr>
        <w:t>(</w:t>
      </w:r>
      <w:r w:rsidR="00780714" w:rsidRPr="000A2430">
        <w:rPr>
          <w:b w:val="0"/>
          <w:bCs/>
          <w:color w:val="0F0D29" w:themeColor="text1"/>
        </w:rPr>
        <w:t xml:space="preserve">Green to </w:t>
      </w:r>
      <w:r w:rsidR="008A1221" w:rsidRPr="000A2430">
        <w:rPr>
          <w:color w:val="0F0D29" w:themeColor="text1"/>
        </w:rPr>
        <w:t>P</w:t>
      </w:r>
      <w:r w:rsidR="00780714" w:rsidRPr="000A2430">
        <w:rPr>
          <w:color w:val="0F0D29" w:themeColor="text1"/>
        </w:rPr>
        <w:t>in 0</w:t>
      </w:r>
      <w:r w:rsidR="008A1221" w:rsidRPr="000A2430">
        <w:rPr>
          <w:b w:val="0"/>
          <w:bCs/>
          <w:color w:val="0F0D29" w:themeColor="text1"/>
        </w:rPr>
        <w:t xml:space="preserve">, </w:t>
      </w:r>
      <w:r w:rsidR="00780714" w:rsidRPr="000A2430">
        <w:rPr>
          <w:b w:val="0"/>
          <w:bCs/>
          <w:color w:val="0F0D29" w:themeColor="text1"/>
        </w:rPr>
        <w:t xml:space="preserve">Yellow to </w:t>
      </w:r>
      <w:r w:rsidR="008A1221" w:rsidRPr="000A2430">
        <w:rPr>
          <w:color w:val="0F0D29" w:themeColor="text1"/>
        </w:rPr>
        <w:t>P</w:t>
      </w:r>
      <w:r w:rsidR="00780714" w:rsidRPr="000A2430">
        <w:rPr>
          <w:color w:val="0F0D29" w:themeColor="text1"/>
        </w:rPr>
        <w:t>in 1</w:t>
      </w:r>
      <w:r w:rsidR="00A41C82">
        <w:rPr>
          <w:b w:val="0"/>
          <w:bCs/>
          <w:color w:val="0F0D29" w:themeColor="text1"/>
        </w:rPr>
        <w:t xml:space="preserve"> and</w:t>
      </w:r>
      <w:r w:rsidR="008A1221" w:rsidRPr="000A2430">
        <w:rPr>
          <w:b w:val="0"/>
          <w:bCs/>
          <w:color w:val="0F0D29" w:themeColor="text1"/>
        </w:rPr>
        <w:t xml:space="preserve"> </w:t>
      </w:r>
      <w:r w:rsidR="00780714" w:rsidRPr="000A2430">
        <w:rPr>
          <w:b w:val="0"/>
          <w:bCs/>
          <w:color w:val="0F0D29" w:themeColor="text1"/>
        </w:rPr>
        <w:t xml:space="preserve">Red to </w:t>
      </w:r>
      <w:r w:rsidR="008A1221" w:rsidRPr="000A2430">
        <w:rPr>
          <w:color w:val="0F0D29" w:themeColor="text1"/>
        </w:rPr>
        <w:t>P</w:t>
      </w:r>
      <w:r w:rsidR="00780714" w:rsidRPr="000A2430">
        <w:rPr>
          <w:color w:val="0F0D29" w:themeColor="text1"/>
        </w:rPr>
        <w:t>in 2</w:t>
      </w:r>
      <w:r w:rsidR="008A1221" w:rsidRPr="000A2430">
        <w:rPr>
          <w:b w:val="0"/>
          <w:bCs/>
          <w:color w:val="0F0D29" w:themeColor="text1"/>
        </w:rPr>
        <w:t xml:space="preserve">) </w:t>
      </w:r>
      <w:r w:rsidR="00E97EF4">
        <w:rPr>
          <w:b w:val="0"/>
          <w:bCs/>
          <w:color w:val="0F0D29" w:themeColor="text1"/>
        </w:rPr>
        <w:t>a</w:t>
      </w:r>
      <w:r w:rsidR="00780714" w:rsidRPr="000A2430">
        <w:rPr>
          <w:b w:val="0"/>
          <w:bCs/>
          <w:color w:val="0F0D29" w:themeColor="text1"/>
        </w:rPr>
        <w:t xml:space="preserve">nd one push button connected to </w:t>
      </w:r>
      <w:r w:rsidR="00780714" w:rsidRPr="000A2430">
        <w:rPr>
          <w:color w:val="0F0D29" w:themeColor="text1"/>
        </w:rPr>
        <w:t>INT0</w:t>
      </w:r>
      <w:r w:rsidR="00780714" w:rsidRPr="000A2430">
        <w:rPr>
          <w:b w:val="0"/>
          <w:bCs/>
          <w:color w:val="0F0D29" w:themeColor="text1"/>
        </w:rPr>
        <w:t xml:space="preserve"> Pin (</w:t>
      </w:r>
      <w:r w:rsidR="00780714" w:rsidRPr="000A2430">
        <w:rPr>
          <w:color w:val="0F0D29" w:themeColor="text1"/>
        </w:rPr>
        <w:t>Port D</w:t>
      </w:r>
      <w:r w:rsidR="00780714" w:rsidRPr="000A2430">
        <w:rPr>
          <w:b w:val="0"/>
          <w:bCs/>
          <w:color w:val="0F0D29" w:themeColor="text1"/>
        </w:rPr>
        <w:t xml:space="preserve">, </w:t>
      </w:r>
      <w:r w:rsidR="00780714" w:rsidRPr="000A2430">
        <w:rPr>
          <w:color w:val="0F0D29" w:themeColor="text1"/>
        </w:rPr>
        <w:t>Pin 2</w:t>
      </w:r>
      <w:r w:rsidR="00780714" w:rsidRPr="000A2430">
        <w:rPr>
          <w:b w:val="0"/>
          <w:bCs/>
          <w:color w:val="0F0D29" w:themeColor="text1"/>
        </w:rPr>
        <w:t>) for pedestrian</w:t>
      </w:r>
      <w:r w:rsidR="00E97EF4">
        <w:rPr>
          <w:b w:val="0"/>
          <w:bCs/>
          <w:color w:val="0F0D29" w:themeColor="text1"/>
        </w:rPr>
        <w:t xml:space="preserve">. </w:t>
      </w:r>
      <w:r w:rsidR="00AE4B75">
        <w:rPr>
          <w:b w:val="0"/>
          <w:bCs/>
          <w:color w:val="0F0D29" w:themeColor="text1"/>
        </w:rPr>
        <w:t>And another one connected to (</w:t>
      </w:r>
      <w:r w:rsidR="00AE4B75" w:rsidRPr="00AE4B75">
        <w:rPr>
          <w:color w:val="0F0D29" w:themeColor="text1"/>
        </w:rPr>
        <w:t xml:space="preserve">Port </w:t>
      </w:r>
      <w:r w:rsidR="00C84C8F">
        <w:rPr>
          <w:color w:val="0F0D29" w:themeColor="text1"/>
        </w:rPr>
        <w:t>D</w:t>
      </w:r>
      <w:r w:rsidR="00E97EF4">
        <w:rPr>
          <w:color w:val="0F0D29" w:themeColor="text1"/>
        </w:rPr>
        <w:t>,</w:t>
      </w:r>
      <w:r w:rsidR="00AE4B75">
        <w:rPr>
          <w:b w:val="0"/>
          <w:bCs/>
          <w:color w:val="0F0D29" w:themeColor="text1"/>
        </w:rPr>
        <w:t xml:space="preserve"> </w:t>
      </w:r>
      <w:r w:rsidR="00AE4B75" w:rsidRPr="00AE4B75">
        <w:rPr>
          <w:color w:val="0F0D29" w:themeColor="text1"/>
        </w:rPr>
        <w:t xml:space="preserve">Pin </w:t>
      </w:r>
      <w:r w:rsidR="00AE4B75">
        <w:rPr>
          <w:color w:val="0F0D29" w:themeColor="text1"/>
        </w:rPr>
        <w:t>7</w:t>
      </w:r>
      <w:r w:rsidR="00AE4B75">
        <w:rPr>
          <w:b w:val="0"/>
          <w:bCs/>
          <w:color w:val="0F0D29" w:themeColor="text1"/>
        </w:rPr>
        <w:t xml:space="preserve">) for indicating that an error occurred when testing </w:t>
      </w:r>
      <w:r w:rsidR="00AE4B75" w:rsidRPr="00C84C8F">
        <w:rPr>
          <w:b w:val="0"/>
          <w:bCs/>
          <w:color w:val="0F0D29" w:themeColor="text1"/>
        </w:rPr>
        <w:t>a</w:t>
      </w:r>
      <w:r w:rsidR="00C84C8F">
        <w:rPr>
          <w:b w:val="0"/>
          <w:bCs/>
          <w:color w:val="0F0D29" w:themeColor="text1"/>
        </w:rPr>
        <w:t xml:space="preserve"> </w:t>
      </w:r>
      <w:r w:rsidR="00AE4B75" w:rsidRPr="00C84C8F">
        <w:rPr>
          <w:b w:val="0"/>
          <w:bCs/>
          <w:color w:val="0F0D29" w:themeColor="text1"/>
        </w:rPr>
        <w:t>driver API manually.</w:t>
      </w:r>
    </w:p>
    <w:p w:rsidR="0012400B" w:rsidRDefault="0012400B" w:rsidP="008A1221">
      <w:pPr>
        <w:rPr>
          <w:b w:val="0"/>
          <w:bCs/>
          <w:color w:val="0F0D29" w:themeColor="text1"/>
        </w:rPr>
      </w:pPr>
    </w:p>
    <w:p w:rsidR="008A1221" w:rsidRDefault="008A1221" w:rsidP="008A1221">
      <w:pPr>
        <w:pStyle w:val="ListParagraph"/>
        <w:numPr>
          <w:ilvl w:val="0"/>
          <w:numId w:val="11"/>
        </w:numPr>
        <w:rPr>
          <w:b w:val="0"/>
          <w:bCs/>
          <w:color w:val="0F0D29" w:themeColor="text1"/>
        </w:rPr>
      </w:pPr>
      <w:r>
        <w:rPr>
          <w:b w:val="0"/>
          <w:bCs/>
          <w:color w:val="0F0D29" w:themeColor="text1"/>
        </w:rPr>
        <w:t>Simulation is done using SimulIDE software to simulate the traffic light control</w:t>
      </w:r>
      <w:r w:rsidR="000A2430">
        <w:rPr>
          <w:b w:val="0"/>
          <w:bCs/>
          <w:color w:val="0F0D29" w:themeColor="text1"/>
        </w:rPr>
        <w:t>.</w:t>
      </w:r>
    </w:p>
    <w:p w:rsidR="008A1221" w:rsidRPr="008A1221" w:rsidRDefault="00175392" w:rsidP="008A1221">
      <w:pPr>
        <w:pStyle w:val="ListParagraph"/>
        <w:rPr>
          <w:b w:val="0"/>
          <w:bCs/>
          <w:color w:val="0F0D29" w:themeColor="text1"/>
        </w:rPr>
      </w:pPr>
      <w:r>
        <w:rPr>
          <w:b w:val="0"/>
          <w:bCs/>
          <w:noProof/>
          <w:color w:val="0F0D29" w:themeColor="text1"/>
        </w:rPr>
        <w:drawing>
          <wp:inline distT="0" distB="0" distL="0" distR="0" wp14:anchorId="322BF075">
            <wp:extent cx="5331316" cy="4302260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498" cy="4304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00B" w:rsidRDefault="0012400B" w:rsidP="0012400B"/>
    <w:p w:rsidR="00175392" w:rsidRDefault="00175392" w:rsidP="0012400B"/>
    <w:p w:rsidR="00175392" w:rsidRPr="0012400B" w:rsidRDefault="00175392" w:rsidP="0012400B"/>
    <w:p w:rsidR="000D1F87" w:rsidRDefault="000D1F87" w:rsidP="00D66C6F">
      <w:pPr>
        <w:pStyle w:val="Heading2"/>
      </w:pPr>
      <w:r>
        <w:lastRenderedPageBreak/>
        <w:t xml:space="preserve">Implementation </w:t>
      </w:r>
    </w:p>
    <w:p w:rsidR="00C8712E" w:rsidRDefault="000A2430" w:rsidP="00C8712E">
      <w:pPr>
        <w:rPr>
          <w:b w:val="0"/>
          <w:bCs/>
          <w:color w:val="0F0D29" w:themeColor="text1"/>
        </w:rPr>
      </w:pPr>
      <w:r w:rsidRPr="009A58E1">
        <w:rPr>
          <w:b w:val="0"/>
          <w:bCs/>
          <w:color w:val="0F0D29" w:themeColor="text1"/>
        </w:rPr>
        <w:t xml:space="preserve">First </w:t>
      </w:r>
      <w:r w:rsidR="009A58E1" w:rsidRPr="009A58E1">
        <w:rPr>
          <w:b w:val="0"/>
          <w:bCs/>
          <w:color w:val="0F0D29" w:themeColor="text1"/>
        </w:rPr>
        <w:t xml:space="preserve">implemented the MCAL drivers i.e. DIO, Timer0 and Interrupt drivers the I Implemented the ECUAL LED driver. </w:t>
      </w:r>
      <w:r w:rsidRPr="009A58E1">
        <w:rPr>
          <w:b w:val="0"/>
          <w:bCs/>
          <w:color w:val="0F0D29" w:themeColor="text1"/>
        </w:rPr>
        <w:t>I wrote a skeleton for each function using comments and the</w:t>
      </w:r>
      <w:r w:rsidR="009A58E1">
        <w:rPr>
          <w:b w:val="0"/>
          <w:bCs/>
          <w:color w:val="0F0D29" w:themeColor="text1"/>
        </w:rPr>
        <w:t>n</w:t>
      </w:r>
      <w:r w:rsidRPr="009A58E1">
        <w:rPr>
          <w:b w:val="0"/>
          <w:bCs/>
          <w:color w:val="0F0D29" w:themeColor="text1"/>
        </w:rPr>
        <w:t xml:space="preserve"> converted them into the appropriate code.</w:t>
      </w:r>
    </w:p>
    <w:p w:rsidR="007E379F" w:rsidRDefault="0056443D" w:rsidP="00C8712E">
      <w:pPr>
        <w:rPr>
          <w:b w:val="0"/>
          <w:bCs/>
          <w:color w:val="0F0D29" w:themeColor="text1"/>
        </w:rPr>
      </w:pPr>
      <w:r>
        <w:rPr>
          <w:b w:val="0"/>
          <w:bCs/>
          <w:color w:val="0F0D29" w:themeColor="text1"/>
        </w:rPr>
        <w:t xml:space="preserve">Each driver has at least two files, </w:t>
      </w:r>
      <w:r w:rsidR="00ED1057">
        <w:rPr>
          <w:b w:val="0"/>
          <w:bCs/>
          <w:color w:val="0F0D29" w:themeColor="text1"/>
        </w:rPr>
        <w:t>source file</w:t>
      </w:r>
      <w:r>
        <w:rPr>
          <w:b w:val="0"/>
          <w:bCs/>
          <w:color w:val="0F0D29" w:themeColor="text1"/>
        </w:rPr>
        <w:t xml:space="preserve"> and header </w:t>
      </w:r>
      <w:r w:rsidR="00ED1057">
        <w:rPr>
          <w:b w:val="0"/>
          <w:bCs/>
          <w:color w:val="0F0D29" w:themeColor="text1"/>
        </w:rPr>
        <w:t xml:space="preserve">file. </w:t>
      </w:r>
    </w:p>
    <w:p w:rsidR="00ED1057" w:rsidRDefault="00ED1057" w:rsidP="007E379F">
      <w:pPr>
        <w:rPr>
          <w:b w:val="0"/>
          <w:bCs/>
          <w:color w:val="0F0D29" w:themeColor="text1"/>
        </w:rPr>
      </w:pPr>
      <w:r>
        <w:rPr>
          <w:b w:val="0"/>
          <w:bCs/>
          <w:color w:val="0F0D29" w:themeColor="text1"/>
        </w:rPr>
        <w:t xml:space="preserve">The </w:t>
      </w:r>
      <w:r w:rsidR="00581CCF" w:rsidRPr="00581CCF">
        <w:rPr>
          <w:color w:val="0F0D29" w:themeColor="text1"/>
        </w:rPr>
        <w:t>.h</w:t>
      </w:r>
      <w:r w:rsidR="00581CCF">
        <w:rPr>
          <w:b w:val="0"/>
          <w:bCs/>
          <w:color w:val="0F0D29" w:themeColor="text1"/>
        </w:rPr>
        <w:t xml:space="preserve"> </w:t>
      </w:r>
      <w:r w:rsidRPr="00581CCF">
        <w:rPr>
          <w:color w:val="0F0D29" w:themeColor="text1"/>
        </w:rPr>
        <w:t>header file</w:t>
      </w:r>
      <w:r>
        <w:rPr>
          <w:b w:val="0"/>
          <w:bCs/>
          <w:color w:val="0F0D29" w:themeColor="text1"/>
        </w:rPr>
        <w:t xml:space="preserve"> consists of the inclusion section of the needed header files of the lower layer, macros, </w:t>
      </w:r>
      <w:r w:rsidR="007E379F">
        <w:rPr>
          <w:b w:val="0"/>
          <w:bCs/>
          <w:color w:val="0F0D29" w:themeColor="text1"/>
        </w:rPr>
        <w:t>and functions</w:t>
      </w:r>
      <w:r>
        <w:rPr>
          <w:b w:val="0"/>
          <w:bCs/>
          <w:color w:val="0F0D29" w:themeColor="text1"/>
        </w:rPr>
        <w:t xml:space="preserve"> like macro, new defined data types and the driver APIs prototypes.</w:t>
      </w:r>
    </w:p>
    <w:p w:rsidR="007E379F" w:rsidRDefault="007E379F" w:rsidP="007E379F">
      <w:pPr>
        <w:rPr>
          <w:b w:val="0"/>
          <w:bCs/>
          <w:color w:val="0F0D29" w:themeColor="text1"/>
        </w:rPr>
      </w:pPr>
      <w:r>
        <w:rPr>
          <w:b w:val="0"/>
          <w:bCs/>
          <w:noProof/>
          <w:color w:val="0F0D29" w:themeColor="text1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76002</wp:posOffset>
            </wp:positionH>
            <wp:positionV relativeFrom="paragraph">
              <wp:posOffset>-1625</wp:posOffset>
            </wp:positionV>
            <wp:extent cx="3621974" cy="6269334"/>
            <wp:effectExtent l="0" t="0" r="0" b="0"/>
            <wp:wrapTight wrapText="bothSides">
              <wp:wrapPolygon edited="0">
                <wp:start x="0" y="0"/>
                <wp:lineTo x="0" y="21530"/>
                <wp:lineTo x="21475" y="21530"/>
                <wp:lineTo x="21475" y="0"/>
                <wp:lineTo x="0" y="0"/>
              </wp:wrapPolygon>
            </wp:wrapTight>
            <wp:docPr id="17" name="Picture 17" descr="C:\Users\ADEL\AppData\Local\Microsoft\Windows\INetCache\Content.Word\led_h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EL\AppData\Local\Microsoft\Windows\INetCache\Content.Word\led_h_fil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2" t="1598" r="10931" b="5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974" cy="62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379F" w:rsidRDefault="007E379F" w:rsidP="007E379F">
      <w:pPr>
        <w:rPr>
          <w:b w:val="0"/>
          <w:bCs/>
          <w:color w:val="0F0D29" w:themeColor="text1"/>
        </w:rPr>
      </w:pPr>
    </w:p>
    <w:p w:rsidR="007E379F" w:rsidRDefault="007E379F" w:rsidP="007E379F">
      <w:pPr>
        <w:rPr>
          <w:b w:val="0"/>
          <w:bCs/>
          <w:color w:val="0F0D29" w:themeColor="text1"/>
        </w:rPr>
      </w:pPr>
    </w:p>
    <w:p w:rsidR="007E379F" w:rsidRDefault="007E379F" w:rsidP="007E379F">
      <w:pPr>
        <w:rPr>
          <w:b w:val="0"/>
          <w:bCs/>
          <w:color w:val="0F0D29" w:themeColor="text1"/>
        </w:rPr>
      </w:pPr>
    </w:p>
    <w:p w:rsidR="007E379F" w:rsidRDefault="007E379F" w:rsidP="007E379F">
      <w:pPr>
        <w:rPr>
          <w:b w:val="0"/>
          <w:bCs/>
          <w:color w:val="0F0D29" w:themeColor="text1"/>
        </w:rPr>
      </w:pPr>
    </w:p>
    <w:p w:rsidR="007E379F" w:rsidRPr="009A58E1" w:rsidRDefault="007E379F" w:rsidP="007E379F">
      <w:pPr>
        <w:rPr>
          <w:b w:val="0"/>
          <w:bCs/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Pr="007E379F" w:rsidRDefault="007E379F" w:rsidP="00581CCF">
      <w:pPr>
        <w:rPr>
          <w:b w:val="0"/>
          <w:bCs/>
          <w:color w:val="0F0D29" w:themeColor="text1"/>
        </w:rPr>
      </w:pPr>
      <w:r w:rsidRPr="007E379F">
        <w:rPr>
          <w:b w:val="0"/>
          <w:bCs/>
          <w:color w:val="0F0D29" w:themeColor="text1"/>
        </w:rPr>
        <w:lastRenderedPageBreak/>
        <w:t>The</w:t>
      </w:r>
      <w:r w:rsidR="00581CCF">
        <w:rPr>
          <w:b w:val="0"/>
          <w:bCs/>
          <w:color w:val="0F0D29" w:themeColor="text1"/>
        </w:rPr>
        <w:t xml:space="preserve"> driver</w:t>
      </w:r>
      <w:r w:rsidRPr="007E379F">
        <w:rPr>
          <w:b w:val="0"/>
          <w:bCs/>
          <w:color w:val="0F0D29" w:themeColor="text1"/>
        </w:rPr>
        <w:t xml:space="preserve"> </w:t>
      </w:r>
      <w:r w:rsidR="00581CCF">
        <w:rPr>
          <w:color w:val="0F0D29" w:themeColor="text1"/>
        </w:rPr>
        <w:t>.c s</w:t>
      </w:r>
      <w:r w:rsidRPr="00581CCF">
        <w:rPr>
          <w:color w:val="0F0D29" w:themeColor="text1"/>
        </w:rPr>
        <w:t>ource file</w:t>
      </w:r>
      <w:r w:rsidRPr="007E379F">
        <w:rPr>
          <w:b w:val="0"/>
          <w:bCs/>
          <w:color w:val="0F0D29" w:themeColor="text1"/>
        </w:rPr>
        <w:t xml:space="preserve"> </w:t>
      </w:r>
      <w:r w:rsidR="00581CCF">
        <w:rPr>
          <w:b w:val="0"/>
          <w:bCs/>
          <w:color w:val="0F0D29" w:themeColor="text1"/>
        </w:rPr>
        <w:t>includes the corresponding driver header file</w:t>
      </w:r>
      <w:r w:rsidRPr="007E379F">
        <w:rPr>
          <w:b w:val="0"/>
          <w:bCs/>
          <w:color w:val="0F0D29" w:themeColor="text1"/>
        </w:rPr>
        <w:t xml:space="preserve"> t</w:t>
      </w:r>
      <w:r w:rsidR="00581CCF">
        <w:rPr>
          <w:b w:val="0"/>
          <w:bCs/>
          <w:color w:val="0F0D29" w:themeColor="text1"/>
        </w:rPr>
        <w:t>he definition of t</w:t>
      </w:r>
      <w:r w:rsidR="00581CCF" w:rsidRPr="007E379F">
        <w:rPr>
          <w:b w:val="0"/>
          <w:bCs/>
          <w:color w:val="0F0D29" w:themeColor="text1"/>
        </w:rPr>
        <w:t>he</w:t>
      </w:r>
      <w:r w:rsidR="00581CCF">
        <w:rPr>
          <w:b w:val="0"/>
          <w:bCs/>
          <w:color w:val="0F0D29" w:themeColor="text1"/>
        </w:rPr>
        <w:t xml:space="preserve"> driver functions.</w:t>
      </w:r>
    </w:p>
    <w:p w:rsidR="007E379F" w:rsidRDefault="00597351" w:rsidP="00F212A3">
      <w:pPr>
        <w:rPr>
          <w:color w:val="0F0D29" w:themeColor="text1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261.7pt;margin-top:3.2pt;width:265.6pt;height:319.1pt;z-index:-251655680;mso-position-horizontal-relative:text;mso-position-vertical-relative:text;mso-width-relative:page;mso-height-relative:page" wrapcoords="-49 0 -49 21577 21600 21577 21600 0 -49 0">
            <v:imagedata r:id="rId13" o:title="led_c_file" croptop="33135f" cropbottom="3309f" cropleft="3164f" cropright="10179f"/>
            <w10:wrap type="tight"/>
          </v:shape>
        </w:pict>
      </w:r>
      <w:r w:rsidR="00581CCF"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page">
              <wp:posOffset>323178</wp:posOffset>
            </wp:positionH>
            <wp:positionV relativeFrom="paragraph">
              <wp:posOffset>47170</wp:posOffset>
            </wp:positionV>
            <wp:extent cx="3372485" cy="4508500"/>
            <wp:effectExtent l="0" t="0" r="0" b="6350"/>
            <wp:wrapSquare wrapText="bothSides"/>
            <wp:docPr id="18" name="Picture 18" descr="C:\Users\ADEL\AppData\Local\Microsoft\Windows\INetCache\Content.Word\led_c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EL\AppData\Local\Microsoft\Windows\INetCache\Content.Word\led_c_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8" t="1522" r="15532" b="49087"/>
                    <a:stretch/>
                  </pic:blipFill>
                  <pic:spPr bwMode="auto">
                    <a:xfrm>
                      <a:off x="0" y="0"/>
                      <a:ext cx="337248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F212A3" w:rsidRDefault="009A58E1" w:rsidP="00581CCF">
      <w:pPr>
        <w:rPr>
          <w:b w:val="0"/>
          <w:bCs/>
          <w:color w:val="0F0D29" w:themeColor="text1"/>
        </w:rPr>
      </w:pPr>
      <w:r w:rsidRPr="009A58E1">
        <w:rPr>
          <w:color w:val="0F0D29" w:themeColor="text1"/>
        </w:rPr>
        <w:lastRenderedPageBreak/>
        <w:t>Enum</w:t>
      </w:r>
      <w:r>
        <w:rPr>
          <w:b w:val="0"/>
          <w:bCs/>
          <w:color w:val="0F0D29" w:themeColor="text1"/>
        </w:rPr>
        <w:t xml:space="preserve"> data type is implemented for each driver and </w:t>
      </w:r>
      <w:r w:rsidRPr="009A58E1">
        <w:rPr>
          <w:b w:val="0"/>
          <w:bCs/>
          <w:color w:val="0F0D29" w:themeColor="text1"/>
        </w:rPr>
        <w:t xml:space="preserve">each function returns error state to indicate the status of the function process is it done correctly or there was </w:t>
      </w:r>
      <w:r w:rsidR="00F212A3">
        <w:rPr>
          <w:b w:val="0"/>
          <w:bCs/>
          <w:color w:val="0F0D29" w:themeColor="text1"/>
        </w:rPr>
        <w:t xml:space="preserve">an </w:t>
      </w:r>
      <w:r w:rsidR="00581CCF">
        <w:rPr>
          <w:b w:val="0"/>
          <w:bCs/>
          <w:color w:val="0F0D29" w:themeColor="text1"/>
        </w:rPr>
        <w:t xml:space="preserve">error </w:t>
      </w:r>
      <w:r w:rsidRPr="009A58E1">
        <w:rPr>
          <w:b w:val="0"/>
          <w:bCs/>
          <w:color w:val="0F0D29" w:themeColor="text1"/>
        </w:rPr>
        <w:t>occurred</w:t>
      </w:r>
      <w:r>
        <w:rPr>
          <w:b w:val="0"/>
          <w:bCs/>
          <w:color w:val="0F0D29" w:themeColor="text1"/>
        </w:rPr>
        <w:t>.</w:t>
      </w:r>
      <w:r w:rsidR="00AE4B75">
        <w:rPr>
          <w:b w:val="0"/>
          <w:bCs/>
          <w:color w:val="0F0D29" w:themeColor="text1"/>
        </w:rPr>
        <w:t xml:space="preserve"> </w:t>
      </w:r>
    </w:p>
    <w:p w:rsidR="00581CCF" w:rsidRDefault="00581CCF" w:rsidP="00F212A3">
      <w:pPr>
        <w:rPr>
          <w:b w:val="0"/>
          <w:bCs/>
          <w:color w:val="0F0D29" w:themeColor="text1"/>
        </w:rPr>
      </w:pPr>
      <w:r>
        <w:rPr>
          <w:b w:val="0"/>
          <w:bCs/>
          <w:noProof/>
          <w:color w:val="0F0D29" w:themeColor="text1"/>
        </w:rPr>
        <w:drawing>
          <wp:inline distT="0" distB="0" distL="0" distR="0" wp14:anchorId="134E5AB1" wp14:editId="3FF9FD3C">
            <wp:extent cx="5112558" cy="178785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0"/>
                    <a:stretch/>
                  </pic:blipFill>
                  <pic:spPr bwMode="auto">
                    <a:xfrm>
                      <a:off x="0" y="0"/>
                      <a:ext cx="5207989" cy="182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CCF" w:rsidRDefault="00581CCF" w:rsidP="00F212A3">
      <w:pPr>
        <w:rPr>
          <w:b w:val="0"/>
          <w:bCs/>
          <w:color w:val="0F0D29" w:themeColor="text1"/>
        </w:rPr>
      </w:pPr>
    </w:p>
    <w:p w:rsidR="00C8712E" w:rsidRPr="00F212A3" w:rsidRDefault="00AE4B75" w:rsidP="00F212A3">
      <w:pPr>
        <w:rPr>
          <w:b w:val="0"/>
          <w:bCs/>
          <w:color w:val="0F0D29" w:themeColor="text1"/>
        </w:rPr>
      </w:pPr>
      <w:r w:rsidRPr="00F212A3">
        <w:rPr>
          <w:b w:val="0"/>
          <w:bCs/>
          <w:color w:val="0F0D29" w:themeColor="text1"/>
        </w:rPr>
        <w:t xml:space="preserve">In the main function you can test specific driver’s functions </w:t>
      </w:r>
      <w:r w:rsidR="00F212A3" w:rsidRPr="00F212A3">
        <w:rPr>
          <w:b w:val="0"/>
          <w:bCs/>
          <w:color w:val="0F0D29" w:themeColor="text1"/>
        </w:rPr>
        <w:t xml:space="preserve">manually </w:t>
      </w:r>
      <w:r w:rsidRPr="00F212A3">
        <w:rPr>
          <w:b w:val="0"/>
          <w:bCs/>
          <w:color w:val="0F0D29" w:themeColor="text1"/>
        </w:rPr>
        <w:t xml:space="preserve">through the driver test module implemented in the main source file by passing the return value of the driver function to the test module and if </w:t>
      </w:r>
      <w:r w:rsidR="00F212A3" w:rsidRPr="00F212A3">
        <w:rPr>
          <w:b w:val="0"/>
          <w:bCs/>
          <w:color w:val="0F0D29" w:themeColor="text1"/>
        </w:rPr>
        <w:t xml:space="preserve">this </w:t>
      </w:r>
      <w:r w:rsidR="00CB31A4" w:rsidRPr="00F212A3">
        <w:rPr>
          <w:b w:val="0"/>
          <w:bCs/>
          <w:color w:val="0F0D29" w:themeColor="text1"/>
        </w:rPr>
        <w:t xml:space="preserve">value isn’t </w:t>
      </w:r>
      <w:r w:rsidR="00CB31A4" w:rsidRPr="00F212A3">
        <w:rPr>
          <w:color w:val="0F0D29" w:themeColor="text1"/>
        </w:rPr>
        <w:t>OK</w:t>
      </w:r>
      <w:r w:rsidRPr="00F212A3">
        <w:rPr>
          <w:b w:val="0"/>
          <w:bCs/>
          <w:color w:val="0F0D29" w:themeColor="text1"/>
        </w:rPr>
        <w:t xml:space="preserve"> the function will turn the error indication LED.</w:t>
      </w:r>
    </w:p>
    <w:p w:rsidR="009A58E1" w:rsidRPr="009A58E1" w:rsidRDefault="00F212A3" w:rsidP="00C8712E">
      <w:pPr>
        <w:rPr>
          <w:b w:val="0"/>
          <w:bCs/>
          <w:color w:val="0F0D29" w:themeColor="text1"/>
        </w:rPr>
      </w:pPr>
      <w:r>
        <w:rPr>
          <w:b w:val="0"/>
          <w:bCs/>
          <w:noProof/>
        </w:rPr>
        <w:drawing>
          <wp:inline distT="0" distB="0" distL="0" distR="0" wp14:anchorId="7B8F66A5" wp14:editId="4761BC74">
            <wp:extent cx="6309360" cy="1804685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180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712E" w:rsidRPr="009A58E1" w:rsidRDefault="00C8712E" w:rsidP="00C8712E">
      <w:pPr>
        <w:rPr>
          <w:b w:val="0"/>
          <w:bCs/>
        </w:rPr>
      </w:pPr>
    </w:p>
    <w:p w:rsidR="00C8712E" w:rsidRPr="009A58E1" w:rsidRDefault="00C8712E" w:rsidP="00C8712E">
      <w:pPr>
        <w:rPr>
          <w:b w:val="0"/>
          <w:bCs/>
        </w:rPr>
      </w:pPr>
    </w:p>
    <w:p w:rsidR="00C8712E" w:rsidRPr="009A58E1" w:rsidRDefault="00C8712E" w:rsidP="00C8712E">
      <w:pPr>
        <w:rPr>
          <w:b w:val="0"/>
          <w:bCs/>
        </w:rPr>
      </w:pPr>
    </w:p>
    <w:p w:rsidR="00C8712E" w:rsidRPr="009A58E1" w:rsidRDefault="00C8712E" w:rsidP="00C8712E">
      <w:pPr>
        <w:rPr>
          <w:b w:val="0"/>
          <w:bCs/>
        </w:rPr>
      </w:pPr>
    </w:p>
    <w:p w:rsidR="00C8712E" w:rsidRPr="00C8712E" w:rsidRDefault="00C8712E" w:rsidP="00C8712E"/>
    <w:p w:rsidR="00C8712E" w:rsidRDefault="00C8712E" w:rsidP="000D1F87">
      <w:pPr>
        <w:pStyle w:val="Heading1"/>
        <w:numPr>
          <w:ilvl w:val="0"/>
          <w:numId w:val="1"/>
        </w:numPr>
      </w:pPr>
      <w:r>
        <w:lastRenderedPageBreak/>
        <w:t>System Flow Chart</w:t>
      </w:r>
    </w:p>
    <w:p w:rsidR="00C8712E" w:rsidRPr="00C8712E" w:rsidRDefault="00C8712E" w:rsidP="00C8712E">
      <w:pPr>
        <w:tabs>
          <w:tab w:val="left" w:pos="6082"/>
        </w:tabs>
      </w:pPr>
      <w:r>
        <w:rPr>
          <w:noProof/>
        </w:rPr>
        <w:drawing>
          <wp:inline distT="0" distB="0" distL="0" distR="0">
            <wp:extent cx="6309360" cy="7219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owcharts (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72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4D" w:rsidRDefault="00E50F4D" w:rsidP="00C8712E"/>
    <w:p w:rsidR="00B741A9" w:rsidRDefault="00B741A9" w:rsidP="00C8712E"/>
    <w:p w:rsidR="00B741A9" w:rsidRDefault="00B741A9" w:rsidP="00C8712E"/>
    <w:p w:rsidR="000D1F87" w:rsidRDefault="000D1F87" w:rsidP="000D1F87">
      <w:pPr>
        <w:pStyle w:val="Heading1"/>
        <w:numPr>
          <w:ilvl w:val="0"/>
          <w:numId w:val="1"/>
        </w:numPr>
      </w:pPr>
      <w:r>
        <w:lastRenderedPageBreak/>
        <w:t>System Constraints</w:t>
      </w:r>
    </w:p>
    <w:p w:rsidR="000D1F87" w:rsidRDefault="0061251C" w:rsidP="0061251C">
      <w:pPr>
        <w:rPr>
          <w:color w:val="0F0D29" w:themeColor="text1"/>
        </w:rPr>
      </w:pPr>
      <w:r w:rsidRPr="009A58E1">
        <w:rPr>
          <w:color w:val="0F0D29" w:themeColor="text1"/>
        </w:rPr>
        <w:t>There is no constrains on the system.</w:t>
      </w:r>
    </w:p>
    <w:p w:rsidR="00FB1683" w:rsidRPr="009A58E1" w:rsidRDefault="00FB1683" w:rsidP="0061251C">
      <w:pPr>
        <w:rPr>
          <w:color w:val="0F0D29" w:themeColor="text1"/>
        </w:rPr>
      </w:pPr>
      <w:bookmarkStart w:id="0" w:name="_GoBack"/>
      <w:bookmarkEnd w:id="0"/>
    </w:p>
    <w:p w:rsidR="00B741A9" w:rsidRDefault="00B741A9" w:rsidP="000D1F87">
      <w:pPr>
        <w:pStyle w:val="Heading1"/>
        <w:numPr>
          <w:ilvl w:val="0"/>
          <w:numId w:val="1"/>
        </w:numPr>
      </w:pPr>
      <w:r>
        <w:t>Project Video</w:t>
      </w:r>
    </w:p>
    <w:p w:rsidR="000A07D6" w:rsidRPr="000A07D6" w:rsidRDefault="000A07D6" w:rsidP="000A07D6">
      <w:pPr>
        <w:pStyle w:val="ListParagraph"/>
        <w:numPr>
          <w:ilvl w:val="0"/>
          <w:numId w:val="13"/>
        </w:numPr>
        <w:rPr>
          <w:b w:val="0"/>
          <w:bCs/>
          <w:color w:val="auto"/>
          <w:sz w:val="24"/>
          <w:szCs w:val="20"/>
        </w:rPr>
      </w:pPr>
      <w:r>
        <w:t xml:space="preserve">Project overview </w:t>
      </w:r>
    </w:p>
    <w:p w:rsidR="000A07D6" w:rsidRDefault="000A07D6" w:rsidP="000A07D6">
      <w:pPr>
        <w:rPr>
          <w:b w:val="0"/>
          <w:bCs/>
          <w:color w:val="0F0D29" w:themeColor="text1"/>
          <w:sz w:val="24"/>
          <w:szCs w:val="20"/>
        </w:rPr>
      </w:pPr>
      <w:hyperlink r:id="rId18" w:history="1">
        <w:r w:rsidRPr="004F7066">
          <w:rPr>
            <w:rStyle w:val="Hyperlink"/>
            <w:b w:val="0"/>
            <w:bCs/>
            <w:sz w:val="24"/>
            <w:szCs w:val="20"/>
          </w:rPr>
          <w:t>https://github.com/adelmostafa389/On_Demand_Traffic_Light_Control_System/blob/main/02-Recordings/01-Overview_video.mp4</w:t>
        </w:r>
      </w:hyperlink>
    </w:p>
    <w:p w:rsidR="000A07D6" w:rsidRPr="000A07D6" w:rsidRDefault="000A07D6" w:rsidP="000A07D6">
      <w:pPr>
        <w:rPr>
          <w:b w:val="0"/>
          <w:bCs/>
          <w:color w:val="0F0D29" w:themeColor="text1"/>
          <w:sz w:val="24"/>
          <w:szCs w:val="20"/>
        </w:rPr>
      </w:pPr>
    </w:p>
    <w:p w:rsidR="000A07D6" w:rsidRPr="000A07D6" w:rsidRDefault="000A07D6" w:rsidP="000A07D6">
      <w:pPr>
        <w:pStyle w:val="ListParagraph"/>
        <w:numPr>
          <w:ilvl w:val="0"/>
          <w:numId w:val="13"/>
        </w:numPr>
        <w:rPr>
          <w:b w:val="0"/>
          <w:bCs/>
          <w:color w:val="auto"/>
          <w:sz w:val="24"/>
          <w:szCs w:val="20"/>
        </w:rPr>
      </w:pPr>
      <w:r>
        <w:t>Project structure</w:t>
      </w:r>
    </w:p>
    <w:p w:rsidR="000A07D6" w:rsidRDefault="000A07D6" w:rsidP="000A07D6">
      <w:pPr>
        <w:rPr>
          <w:b w:val="0"/>
          <w:bCs/>
          <w:color w:val="auto"/>
          <w:sz w:val="24"/>
          <w:szCs w:val="20"/>
        </w:rPr>
      </w:pPr>
      <w:hyperlink r:id="rId19" w:history="1">
        <w:r w:rsidRPr="004F7066">
          <w:rPr>
            <w:rStyle w:val="Hyperlink"/>
            <w:b w:val="0"/>
            <w:bCs/>
            <w:sz w:val="24"/>
            <w:szCs w:val="20"/>
          </w:rPr>
          <w:t>https://github.com/adelmostafa389/On_Demand_Traffic_Light_Control_System/blob/main/02-Recordings/02-Project_structure.mp4</w:t>
        </w:r>
      </w:hyperlink>
    </w:p>
    <w:p w:rsidR="000A07D6" w:rsidRPr="000A07D6" w:rsidRDefault="000A07D6" w:rsidP="000A07D6">
      <w:pPr>
        <w:rPr>
          <w:b w:val="0"/>
          <w:bCs/>
          <w:color w:val="auto"/>
          <w:sz w:val="24"/>
          <w:szCs w:val="20"/>
        </w:rPr>
      </w:pPr>
    </w:p>
    <w:p w:rsidR="000A07D6" w:rsidRPr="000A07D6" w:rsidRDefault="000A07D6" w:rsidP="000A07D6">
      <w:pPr>
        <w:pStyle w:val="ListParagraph"/>
        <w:numPr>
          <w:ilvl w:val="0"/>
          <w:numId w:val="13"/>
        </w:numPr>
        <w:rPr>
          <w:b w:val="0"/>
          <w:bCs/>
          <w:color w:val="auto"/>
          <w:sz w:val="24"/>
          <w:szCs w:val="20"/>
        </w:rPr>
      </w:pPr>
      <w:r>
        <w:t>Project implementation</w:t>
      </w:r>
    </w:p>
    <w:p w:rsidR="000A07D6" w:rsidRDefault="000A07D6" w:rsidP="000A07D6">
      <w:pPr>
        <w:rPr>
          <w:b w:val="0"/>
          <w:bCs/>
          <w:color w:val="auto"/>
          <w:sz w:val="24"/>
          <w:szCs w:val="20"/>
        </w:rPr>
      </w:pPr>
      <w:hyperlink r:id="rId20" w:history="1">
        <w:r w:rsidRPr="004F7066">
          <w:rPr>
            <w:rStyle w:val="Hyperlink"/>
            <w:b w:val="0"/>
            <w:bCs/>
            <w:sz w:val="24"/>
            <w:szCs w:val="20"/>
          </w:rPr>
          <w:t>https://github.com/adelmostafa389/On_Demand_Traffic_Light_Control_System/blob/main/02-Recordings/03-Project_impelemntation.mp4</w:t>
        </w:r>
      </w:hyperlink>
    </w:p>
    <w:p w:rsidR="000A07D6" w:rsidRPr="000A07D6" w:rsidRDefault="000A07D6" w:rsidP="000A07D6">
      <w:pPr>
        <w:rPr>
          <w:b w:val="0"/>
          <w:bCs/>
          <w:color w:val="auto"/>
          <w:sz w:val="24"/>
          <w:szCs w:val="20"/>
        </w:rPr>
      </w:pPr>
    </w:p>
    <w:p w:rsidR="000A07D6" w:rsidRPr="000A07D6" w:rsidRDefault="000A07D6" w:rsidP="000A07D6">
      <w:pPr>
        <w:pStyle w:val="ListParagraph"/>
        <w:numPr>
          <w:ilvl w:val="0"/>
          <w:numId w:val="13"/>
        </w:numPr>
        <w:rPr>
          <w:b w:val="0"/>
          <w:bCs/>
          <w:color w:val="auto"/>
          <w:sz w:val="24"/>
          <w:szCs w:val="20"/>
        </w:rPr>
      </w:pPr>
      <w:r>
        <w:t>Driver APIs test</w:t>
      </w:r>
    </w:p>
    <w:p w:rsidR="000A07D6" w:rsidRDefault="000A07D6" w:rsidP="000A07D6">
      <w:pPr>
        <w:rPr>
          <w:b w:val="0"/>
          <w:bCs/>
          <w:color w:val="auto"/>
          <w:sz w:val="24"/>
          <w:szCs w:val="20"/>
        </w:rPr>
      </w:pPr>
      <w:hyperlink r:id="rId21" w:history="1">
        <w:r w:rsidRPr="004F7066">
          <w:rPr>
            <w:rStyle w:val="Hyperlink"/>
            <w:b w:val="0"/>
            <w:bCs/>
            <w:sz w:val="24"/>
            <w:szCs w:val="20"/>
          </w:rPr>
          <w:t>https://github.com/adelmostafa389/On_Demand_Traffic_Light_Control_System/blob/main/02-Recordings/04-led-driver-test.mp4</w:t>
        </w:r>
      </w:hyperlink>
    </w:p>
    <w:p w:rsidR="000A07D6" w:rsidRPr="000A07D6" w:rsidRDefault="000A07D6" w:rsidP="000A07D6">
      <w:pPr>
        <w:rPr>
          <w:b w:val="0"/>
          <w:bCs/>
          <w:color w:val="auto"/>
          <w:sz w:val="24"/>
          <w:szCs w:val="20"/>
        </w:rPr>
      </w:pPr>
    </w:p>
    <w:p w:rsidR="000A07D6" w:rsidRPr="000A07D6" w:rsidRDefault="000A07D6" w:rsidP="000A07D6">
      <w:pPr>
        <w:pStyle w:val="ListParagraph"/>
        <w:numPr>
          <w:ilvl w:val="0"/>
          <w:numId w:val="13"/>
        </w:numPr>
        <w:rPr>
          <w:b w:val="0"/>
          <w:bCs/>
          <w:color w:val="auto"/>
          <w:sz w:val="24"/>
          <w:szCs w:val="20"/>
        </w:rPr>
      </w:pPr>
      <w:r>
        <w:t>Application test simulation</w:t>
      </w:r>
    </w:p>
    <w:p w:rsidR="000A07D6" w:rsidRDefault="000A07D6" w:rsidP="000A07D6">
      <w:pPr>
        <w:rPr>
          <w:b w:val="0"/>
          <w:bCs/>
          <w:color w:val="auto"/>
          <w:sz w:val="24"/>
          <w:szCs w:val="20"/>
        </w:rPr>
      </w:pPr>
      <w:hyperlink r:id="rId22" w:history="1">
        <w:r w:rsidRPr="004F7066">
          <w:rPr>
            <w:rStyle w:val="Hyperlink"/>
            <w:b w:val="0"/>
            <w:bCs/>
            <w:sz w:val="24"/>
            <w:szCs w:val="20"/>
          </w:rPr>
          <w:t>https://github.com/adelmostafa389/On_Demand_Traffic_Light_Control_System/blob/main/02-Recordings/5_APPLICATION_Test_Simulation.mp4</w:t>
        </w:r>
      </w:hyperlink>
    </w:p>
    <w:p w:rsidR="000A07D6" w:rsidRPr="000A07D6" w:rsidRDefault="000A07D6" w:rsidP="000A07D6">
      <w:pPr>
        <w:rPr>
          <w:b w:val="0"/>
          <w:bCs/>
          <w:color w:val="auto"/>
          <w:sz w:val="24"/>
          <w:szCs w:val="20"/>
        </w:rPr>
      </w:pPr>
    </w:p>
    <w:sectPr w:rsidR="000A07D6" w:rsidRPr="000A07D6" w:rsidSect="00DF027C">
      <w:headerReference w:type="default" r:id="rId23"/>
      <w:footerReference w:type="default" r:id="rId24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7351" w:rsidRDefault="00597351">
      <w:r>
        <w:separator/>
      </w:r>
    </w:p>
    <w:p w:rsidR="00597351" w:rsidRDefault="00597351"/>
  </w:endnote>
  <w:endnote w:type="continuationSeparator" w:id="0">
    <w:p w:rsidR="00597351" w:rsidRDefault="00597351">
      <w:r>
        <w:continuationSeparator/>
      </w:r>
    </w:p>
    <w:p w:rsidR="00597351" w:rsidRDefault="005973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168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7351" w:rsidRDefault="00597351">
      <w:r>
        <w:separator/>
      </w:r>
    </w:p>
    <w:p w:rsidR="00597351" w:rsidRDefault="00597351"/>
  </w:footnote>
  <w:footnote w:type="continuationSeparator" w:id="0">
    <w:p w:rsidR="00597351" w:rsidRDefault="00597351">
      <w:r>
        <w:continuationSeparator/>
      </w:r>
    </w:p>
    <w:p w:rsidR="00597351" w:rsidRDefault="0059735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85B13"/>
    <w:multiLevelType w:val="multilevel"/>
    <w:tmpl w:val="E68E69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5540F6"/>
    <w:multiLevelType w:val="hybridMultilevel"/>
    <w:tmpl w:val="26D4DD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B3C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C001FF"/>
    <w:multiLevelType w:val="hybridMultilevel"/>
    <w:tmpl w:val="51BE37C0"/>
    <w:lvl w:ilvl="0" w:tplc="2AA8D38C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6522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0130E0"/>
    <w:multiLevelType w:val="hybridMultilevel"/>
    <w:tmpl w:val="91A84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C75494"/>
    <w:multiLevelType w:val="hybridMultilevel"/>
    <w:tmpl w:val="C402F246"/>
    <w:lvl w:ilvl="0" w:tplc="89EA67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378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8E148D"/>
    <w:multiLevelType w:val="hybridMultilevel"/>
    <w:tmpl w:val="EF32DEBA"/>
    <w:lvl w:ilvl="0" w:tplc="0B587008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9D2193"/>
    <w:multiLevelType w:val="hybridMultilevel"/>
    <w:tmpl w:val="99FE1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794AFD"/>
    <w:multiLevelType w:val="hybridMultilevel"/>
    <w:tmpl w:val="F40E6752"/>
    <w:lvl w:ilvl="0" w:tplc="2AA8D38C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FB78CD"/>
    <w:multiLevelType w:val="hybridMultilevel"/>
    <w:tmpl w:val="1D7EEC18"/>
    <w:lvl w:ilvl="0" w:tplc="C46635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D86D7C"/>
    <w:multiLevelType w:val="multilevel"/>
    <w:tmpl w:val="E68E69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7"/>
  </w:num>
  <w:num w:numId="5">
    <w:abstractNumId w:val="2"/>
  </w:num>
  <w:num w:numId="6">
    <w:abstractNumId w:val="12"/>
  </w:num>
  <w:num w:numId="7">
    <w:abstractNumId w:val="0"/>
  </w:num>
  <w:num w:numId="8">
    <w:abstractNumId w:val="8"/>
  </w:num>
  <w:num w:numId="9">
    <w:abstractNumId w:val="1"/>
  </w:num>
  <w:num w:numId="10">
    <w:abstractNumId w:val="3"/>
  </w:num>
  <w:num w:numId="11">
    <w:abstractNumId w:val="10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409"/>
    <w:rsid w:val="0002482E"/>
    <w:rsid w:val="00050324"/>
    <w:rsid w:val="000669C0"/>
    <w:rsid w:val="000A0150"/>
    <w:rsid w:val="000A07D6"/>
    <w:rsid w:val="000A2430"/>
    <w:rsid w:val="000C1B00"/>
    <w:rsid w:val="000D1F87"/>
    <w:rsid w:val="000E63C9"/>
    <w:rsid w:val="0012400B"/>
    <w:rsid w:val="00130E9D"/>
    <w:rsid w:val="00132945"/>
    <w:rsid w:val="00150A6D"/>
    <w:rsid w:val="00175392"/>
    <w:rsid w:val="00185B35"/>
    <w:rsid w:val="001D46A2"/>
    <w:rsid w:val="001F2BC8"/>
    <w:rsid w:val="001F5F6B"/>
    <w:rsid w:val="00243EBC"/>
    <w:rsid w:val="00246A35"/>
    <w:rsid w:val="00284348"/>
    <w:rsid w:val="002A55FC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23170"/>
    <w:rsid w:val="0044085A"/>
    <w:rsid w:val="00475409"/>
    <w:rsid w:val="004B21A5"/>
    <w:rsid w:val="005037F0"/>
    <w:rsid w:val="00516A86"/>
    <w:rsid w:val="005275F6"/>
    <w:rsid w:val="0056443D"/>
    <w:rsid w:val="00572102"/>
    <w:rsid w:val="00581CCF"/>
    <w:rsid w:val="00597351"/>
    <w:rsid w:val="005E189E"/>
    <w:rsid w:val="005F1BB0"/>
    <w:rsid w:val="0061251C"/>
    <w:rsid w:val="00656C4D"/>
    <w:rsid w:val="006E5716"/>
    <w:rsid w:val="007302B3"/>
    <w:rsid w:val="00730733"/>
    <w:rsid w:val="00730E3A"/>
    <w:rsid w:val="00736AAF"/>
    <w:rsid w:val="00765B2A"/>
    <w:rsid w:val="00780714"/>
    <w:rsid w:val="00783A34"/>
    <w:rsid w:val="007C6B52"/>
    <w:rsid w:val="007D16C5"/>
    <w:rsid w:val="007E204F"/>
    <w:rsid w:val="007E379F"/>
    <w:rsid w:val="00862FE4"/>
    <w:rsid w:val="0086389A"/>
    <w:rsid w:val="0087605E"/>
    <w:rsid w:val="008A1221"/>
    <w:rsid w:val="008B1FEE"/>
    <w:rsid w:val="008C3081"/>
    <w:rsid w:val="00903C32"/>
    <w:rsid w:val="00906B6A"/>
    <w:rsid w:val="00916B16"/>
    <w:rsid w:val="009173B9"/>
    <w:rsid w:val="0093335D"/>
    <w:rsid w:val="0093613E"/>
    <w:rsid w:val="00943026"/>
    <w:rsid w:val="0095213D"/>
    <w:rsid w:val="00966B81"/>
    <w:rsid w:val="009A58E1"/>
    <w:rsid w:val="009C7720"/>
    <w:rsid w:val="009F7BA2"/>
    <w:rsid w:val="00A16561"/>
    <w:rsid w:val="00A23AFA"/>
    <w:rsid w:val="00A31B3E"/>
    <w:rsid w:val="00A41C82"/>
    <w:rsid w:val="00A532F3"/>
    <w:rsid w:val="00A8489E"/>
    <w:rsid w:val="00AC29F3"/>
    <w:rsid w:val="00AE4B75"/>
    <w:rsid w:val="00B231E5"/>
    <w:rsid w:val="00B741A9"/>
    <w:rsid w:val="00C02B87"/>
    <w:rsid w:val="00C219B0"/>
    <w:rsid w:val="00C4086D"/>
    <w:rsid w:val="00C84C8F"/>
    <w:rsid w:val="00C8712E"/>
    <w:rsid w:val="00CA0C3E"/>
    <w:rsid w:val="00CA1896"/>
    <w:rsid w:val="00CB31A4"/>
    <w:rsid w:val="00CB5B28"/>
    <w:rsid w:val="00CF1B04"/>
    <w:rsid w:val="00CF5371"/>
    <w:rsid w:val="00D0323A"/>
    <w:rsid w:val="00D0559F"/>
    <w:rsid w:val="00D077E9"/>
    <w:rsid w:val="00D42CB7"/>
    <w:rsid w:val="00D5413D"/>
    <w:rsid w:val="00D570A9"/>
    <w:rsid w:val="00D66C6F"/>
    <w:rsid w:val="00D70D02"/>
    <w:rsid w:val="00D770C7"/>
    <w:rsid w:val="00D86945"/>
    <w:rsid w:val="00D90290"/>
    <w:rsid w:val="00D96B9A"/>
    <w:rsid w:val="00DD152F"/>
    <w:rsid w:val="00DE213F"/>
    <w:rsid w:val="00DF027C"/>
    <w:rsid w:val="00E00A32"/>
    <w:rsid w:val="00E22ACD"/>
    <w:rsid w:val="00E50F4D"/>
    <w:rsid w:val="00E620B0"/>
    <w:rsid w:val="00E6442B"/>
    <w:rsid w:val="00E81B40"/>
    <w:rsid w:val="00E97EF4"/>
    <w:rsid w:val="00ED1057"/>
    <w:rsid w:val="00EF555B"/>
    <w:rsid w:val="00F027BB"/>
    <w:rsid w:val="00F11DCF"/>
    <w:rsid w:val="00F162EA"/>
    <w:rsid w:val="00F212A3"/>
    <w:rsid w:val="00F52D27"/>
    <w:rsid w:val="00F56C04"/>
    <w:rsid w:val="00F730FB"/>
    <w:rsid w:val="00F83527"/>
    <w:rsid w:val="00FB1683"/>
    <w:rsid w:val="00FC22EE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3511E8"/>
  <w15:docId w15:val="{2867D40F-8A8E-4BF3-9925-EDF055278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0D1F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07D6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adelmostafa389/On_Demand_Traffic_Light_Control_System/blob/main/02-Recordings/01-Overview_video.mp4" TargetMode="External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hyperlink" Target="https://github.com/adelmostafa389/On_Demand_Traffic_Light_Control_System/blob/main/02-Recordings/04-led-driver-test.mp4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github.com/adelmostafa389/On_Demand_Traffic_Light_Control_System/blob/main/02-Recordings/03-Project_impelemntation.mp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github.com/adelmostafa389/On_Demand_Traffic_Light_Control_System/blob/main/02-Recordings/02-Project_structure.mp4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github.com/adelmostafa389/On_Demand_Traffic_Light_Control_System/blob/main/02-Recordings/5_APPLICATION_Test_Simulation.mp4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EL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4FFAF65E1FD46EEADA04FB36AC7E1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33F2E3-5E30-4D99-8C9F-CDE0108271A5}"/>
      </w:docPartPr>
      <w:docPartBody>
        <w:p w:rsidR="00371E7F" w:rsidRDefault="00270EFB">
          <w:pPr>
            <w:pStyle w:val="84FFAF65E1FD46EEADA04FB36AC7E125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September 12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B00D296C10B244DB9C9A460289BD25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028CC1-5F24-4D8E-8A6B-7A415332EB0B}"/>
      </w:docPartPr>
      <w:docPartBody>
        <w:p w:rsidR="00371E7F" w:rsidRDefault="00270EFB">
          <w:pPr>
            <w:pStyle w:val="B00D296C10B244DB9C9A460289BD2533"/>
          </w:pPr>
          <w:r>
            <w:t>COMPANY NAME</w:t>
          </w:r>
        </w:p>
      </w:docPartBody>
    </w:docPart>
    <w:docPart>
      <w:docPartPr>
        <w:name w:val="0D0AD7524304459A9AF0B710256832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70062D-DA30-41E3-A6AC-A77EF1DC8CF0}"/>
      </w:docPartPr>
      <w:docPartBody>
        <w:p w:rsidR="00371E7F" w:rsidRDefault="00270EFB">
          <w:pPr>
            <w:pStyle w:val="0D0AD7524304459A9AF0B7102568323B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EFB"/>
    <w:rsid w:val="00270EFB"/>
    <w:rsid w:val="00371E7F"/>
    <w:rsid w:val="006B55FB"/>
    <w:rsid w:val="00B4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84FFAF65E1FD46EEADA04FB36AC7E125">
    <w:name w:val="84FFAF65E1FD46EEADA04FB36AC7E125"/>
  </w:style>
  <w:style w:type="paragraph" w:customStyle="1" w:styleId="B00D296C10B244DB9C9A460289BD2533">
    <w:name w:val="B00D296C10B244DB9C9A460289BD2533"/>
  </w:style>
  <w:style w:type="paragraph" w:customStyle="1" w:styleId="0D0AD7524304459A9AF0B7102568323B">
    <w:name w:val="0D0AD7524304459A9AF0B7102568323B"/>
  </w:style>
  <w:style w:type="paragraph" w:customStyle="1" w:styleId="CF225C4935F345A293352A5BC850AD57">
    <w:name w:val="CF225C4935F345A293352A5BC850AD57"/>
  </w:style>
  <w:style w:type="paragraph" w:customStyle="1" w:styleId="CCE971709DEA4284945104B3202C0CE8">
    <w:name w:val="CCE971709DEA4284945104B3202C0CE8"/>
  </w:style>
  <w:style w:type="paragraph" w:customStyle="1" w:styleId="1CA8F3E29BB9484280852C6392229AAC">
    <w:name w:val="1CA8F3E29BB9484280852C6392229AAC"/>
  </w:style>
  <w:style w:type="paragraph" w:customStyle="1" w:styleId="9F608471952948F490C4F2481EDE9A59">
    <w:name w:val="9F608471952948F490C4F2481EDE9A59"/>
  </w:style>
  <w:style w:type="paragraph" w:customStyle="1" w:styleId="8A16BF95457F4FC8ADA4D8FEABFE4544">
    <w:name w:val="8A16BF95457F4FC8ADA4D8FEABFE45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Adel Mostafa Kamel Helal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B33A58-C08E-42D5-898D-915684D99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918</TotalTime>
  <Pages>8</Pages>
  <Words>672</Words>
  <Characters>3837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ADEL</dc:creator>
  <cp:keywords/>
  <cp:lastModifiedBy>ADEL</cp:lastModifiedBy>
  <cp:revision>14</cp:revision>
  <cp:lastPrinted>2006-08-01T17:47:00Z</cp:lastPrinted>
  <dcterms:created xsi:type="dcterms:W3CDTF">2022-09-12T13:28:00Z</dcterms:created>
  <dcterms:modified xsi:type="dcterms:W3CDTF">2022-09-14T04:28:00Z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